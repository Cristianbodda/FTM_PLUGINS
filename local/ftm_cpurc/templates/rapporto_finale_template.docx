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B51F" w14:textId="77777777" w:rsidR="008D0C2C" w:rsidRPr="00ED6554" w:rsidRDefault="008D0C2C" w:rsidP="0012234D">
      <w:pPr>
        <w:spacing w:before="240" w:after="120"/>
        <w:ind w:left="284"/>
        <w:rPr>
          <w:noProof/>
          <w:sz w:val="24"/>
          <w:lang w:val="it-CH" w:eastAsia="it-CH"/>
        </w:rPr>
      </w:pPr>
      <w:r w:rsidRPr="00ED6554">
        <w:rPr>
          <w:b/>
          <w:sz w:val="32"/>
          <w:lang w:val="it-CH"/>
        </w:rPr>
        <w:t>Rapporto finale d'attività</w:t>
      </w:r>
    </w:p>
    <w:p w14:paraId="54A148DE" w14:textId="77777777" w:rsidR="002701D8" w:rsidRPr="00ED6554" w:rsidRDefault="002701D8" w:rsidP="00600FD4">
      <w:pPr>
        <w:spacing w:before="120"/>
        <w:ind w:left="284"/>
        <w:rPr>
          <w:b/>
          <w:lang w:val="it-CH"/>
        </w:rPr>
      </w:pPr>
      <w:r w:rsidRPr="00ED6554">
        <w:rPr>
          <w:b/>
          <w:lang w:val="it-CH"/>
        </w:rPr>
        <w:t xml:space="preserve">Il formulario </w:t>
      </w:r>
      <w:r w:rsidR="00641CCF" w:rsidRPr="00ED6554">
        <w:rPr>
          <w:b/>
          <w:lang w:val="it-CH"/>
        </w:rPr>
        <w:t>dev’essere compilato</w:t>
      </w:r>
      <w:r w:rsidRPr="00ED6554">
        <w:rPr>
          <w:b/>
          <w:lang w:val="it-CH"/>
        </w:rPr>
        <w:t xml:space="preserve"> al termine del provvedimento dalla persona responsabile</w:t>
      </w:r>
      <w:r w:rsidR="00BE44EE" w:rsidRPr="00ED6554">
        <w:rPr>
          <w:b/>
          <w:lang w:val="it-CH"/>
        </w:rPr>
        <w:t>, sottoscritto dal partecipante</w:t>
      </w:r>
      <w:r w:rsidR="00CB5EFA" w:rsidRPr="00ED6554">
        <w:rPr>
          <w:b/>
          <w:lang w:val="it-CH"/>
        </w:rPr>
        <w:t xml:space="preserve"> </w:t>
      </w:r>
      <w:r w:rsidRPr="00ED6554">
        <w:rPr>
          <w:b/>
          <w:lang w:val="it-CH"/>
        </w:rPr>
        <w:t xml:space="preserve">ed inviato al consulente del personale </w:t>
      </w:r>
      <w:r w:rsidR="00186BC5" w:rsidRPr="00ED6554">
        <w:rPr>
          <w:b/>
          <w:lang w:val="it-CH"/>
        </w:rPr>
        <w:t>URC</w:t>
      </w:r>
      <w:r w:rsidR="000E7C47" w:rsidRPr="00ED6554">
        <w:rPr>
          <w:b/>
          <w:lang w:val="it-CH"/>
        </w:rPr>
        <w:t xml:space="preserve"> (tramite MFT)</w:t>
      </w:r>
      <w:r w:rsidRPr="00ED6554">
        <w:rPr>
          <w:b/>
          <w:lang w:val="it-CH"/>
        </w:rPr>
        <w:t>.</w:t>
      </w:r>
    </w:p>
    <w:p w14:paraId="4A7547FC" w14:textId="77777777" w:rsidR="002A5C09" w:rsidRPr="00ED6554" w:rsidRDefault="002A5C09">
      <w:pPr>
        <w:ind w:left="284"/>
        <w:rPr>
          <w:lang w:val="it-CH"/>
        </w:rPr>
      </w:pPr>
    </w:p>
    <w:p w14:paraId="10577880" w14:textId="77777777" w:rsidR="002701D8" w:rsidRPr="00ED6554" w:rsidRDefault="003174FE" w:rsidP="000E7C47">
      <w:pPr>
        <w:ind w:left="284"/>
        <w:rPr>
          <w:b/>
          <w:lang w:val="it-CH"/>
        </w:rPr>
      </w:pPr>
      <w:r w:rsidRPr="00ED6554">
        <w:rPr>
          <w:b/>
          <w:lang w:val="it-CH"/>
        </w:rPr>
        <w:t>Organizzatore</w:t>
      </w:r>
    </w:p>
    <w:tbl>
      <w:tblPr>
        <w:tblW w:w="10489" w:type="dxa"/>
        <w:tblInd w:w="3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1843"/>
        <w:gridCol w:w="4110"/>
      </w:tblGrid>
      <w:tr w:rsidR="002701D8" w:rsidRPr="00ED6554" w14:paraId="641FF920" w14:textId="77777777" w:rsidTr="009E3CB0">
        <w:trPr>
          <w:trHeight w:val="284"/>
        </w:trPr>
        <w:tc>
          <w:tcPr>
            <w:tcW w:w="2268" w:type="dxa"/>
          </w:tcPr>
          <w:p w14:paraId="06B673D6" w14:textId="77777777" w:rsidR="002701D8" w:rsidRPr="00ED6554" w:rsidRDefault="002701D8" w:rsidP="007C5B9B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Nome</w:t>
            </w:r>
            <w:r w:rsidR="000E7C47" w:rsidRPr="00ED6554">
              <w:rPr>
                <w:szCs w:val="18"/>
                <w:lang w:val="it-CH"/>
              </w:rPr>
              <w:t xml:space="preserve"> e misura</w:t>
            </w:r>
            <w:r w:rsidRPr="00ED6554">
              <w:rPr>
                <w:szCs w:val="18"/>
                <w:lang w:val="it-CH"/>
              </w:rPr>
              <w:t>:</w:t>
            </w:r>
          </w:p>
        </w:tc>
        <w:tc>
          <w:tcPr>
            <w:tcW w:w="8221" w:type="dxa"/>
            <w:gridSpan w:val="3"/>
            <w:tcBorders>
              <w:bottom w:val="single" w:sz="6" w:space="0" w:color="808080"/>
            </w:tcBorders>
          </w:tcPr>
          <w:p w14:paraId="20868819" w14:textId="77777777" w:rsidR="002701D8" w:rsidRPr="00ED6554" w:rsidRDefault="00194C6B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t>Fondazione Terzo Millennio / Rilevamento delle competenze del settore industriale</w:t>
            </w:r>
          </w:p>
        </w:tc>
      </w:tr>
      <w:tr w:rsidR="004529DB" w:rsidRPr="00ED6554" w14:paraId="3286F138" w14:textId="77777777" w:rsidTr="00205B01">
        <w:trPr>
          <w:trHeight w:val="284"/>
        </w:trPr>
        <w:tc>
          <w:tcPr>
            <w:tcW w:w="2268" w:type="dxa"/>
          </w:tcPr>
          <w:p w14:paraId="39A53CDB" w14:textId="77777777" w:rsidR="004529DB" w:rsidRPr="00ED6554" w:rsidRDefault="004529DB" w:rsidP="007C5B9B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Persona responsabile: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1C7D8B" w14:textId="77777777" w:rsidR="004529DB" w:rsidRPr="00ED6554" w:rsidRDefault="00B7367B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F20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«F20»</w:t>
            </w:r>
            <w:r>
              <w:rPr>
                <w:b/>
                <w:szCs w:val="18"/>
                <w:lang w:val="it-CH"/>
              </w:rPr>
              <w:fldChar w:fldCharType="end"/>
            </w:r>
          </w:p>
        </w:tc>
        <w:tc>
          <w:tcPr>
            <w:tcW w:w="1843" w:type="dxa"/>
          </w:tcPr>
          <w:p w14:paraId="47090B1F" w14:textId="77777777" w:rsidR="004529DB" w:rsidRPr="00ED6554" w:rsidRDefault="005E7D14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 xml:space="preserve">Telefono / </w:t>
            </w:r>
            <w:r w:rsidR="004529DB" w:rsidRPr="00ED6554">
              <w:rPr>
                <w:szCs w:val="18"/>
                <w:lang w:val="it-CH"/>
              </w:rPr>
              <w:t>e-mail</w:t>
            </w: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40FC84FF" w14:textId="77777777" w:rsidR="004529DB" w:rsidRPr="00ED6554" w:rsidRDefault="00194C6B" w:rsidP="00205B01">
            <w:pPr>
              <w:spacing w:line="240" w:lineRule="atLeast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t>091 945 01 38 / «COACH_EMAIL»</w:t>
            </w:r>
          </w:p>
        </w:tc>
      </w:tr>
    </w:tbl>
    <w:p w14:paraId="7DE0CF3A" w14:textId="77777777" w:rsidR="002701D8" w:rsidRPr="00ED6554" w:rsidRDefault="002701D8" w:rsidP="007C5B9B">
      <w:pPr>
        <w:spacing w:line="240" w:lineRule="atLeast"/>
        <w:ind w:left="284"/>
        <w:rPr>
          <w:lang w:val="it-CH"/>
        </w:rPr>
      </w:pPr>
    </w:p>
    <w:p w14:paraId="347AD4C3" w14:textId="77777777" w:rsidR="002701D8" w:rsidRPr="00ED6554" w:rsidRDefault="002701D8" w:rsidP="007C5B9B">
      <w:pPr>
        <w:spacing w:line="240" w:lineRule="atLeast"/>
        <w:ind w:left="284"/>
        <w:rPr>
          <w:b/>
          <w:lang w:val="it-CH"/>
        </w:rPr>
      </w:pPr>
      <w:r w:rsidRPr="00ED6554">
        <w:rPr>
          <w:b/>
          <w:lang w:val="it-CH"/>
        </w:rPr>
        <w:t>Partecipante</w:t>
      </w:r>
    </w:p>
    <w:tbl>
      <w:tblPr>
        <w:tblW w:w="10489" w:type="dxa"/>
        <w:tblInd w:w="3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3118"/>
        <w:gridCol w:w="709"/>
        <w:gridCol w:w="1134"/>
        <w:gridCol w:w="1559"/>
        <w:gridCol w:w="1701"/>
      </w:tblGrid>
      <w:tr w:rsidR="002701D8" w:rsidRPr="00ED6554" w14:paraId="21E786FF" w14:textId="77777777" w:rsidTr="0012234D">
        <w:trPr>
          <w:trHeight w:val="284"/>
        </w:trPr>
        <w:tc>
          <w:tcPr>
            <w:tcW w:w="2268" w:type="dxa"/>
          </w:tcPr>
          <w:p w14:paraId="67411DDF" w14:textId="77777777" w:rsidR="002701D8" w:rsidRPr="00ED6554" w:rsidRDefault="0081193C" w:rsidP="007C5B9B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 xml:space="preserve">Cognome, </w:t>
            </w:r>
            <w:r w:rsidR="002701D8" w:rsidRPr="00ED6554">
              <w:rPr>
                <w:szCs w:val="18"/>
                <w:lang w:val="it-CH"/>
              </w:rPr>
              <w:t>nome</w:t>
            </w:r>
          </w:p>
        </w:tc>
        <w:tc>
          <w:tcPr>
            <w:tcW w:w="8221" w:type="dxa"/>
            <w:gridSpan w:val="5"/>
            <w:tcBorders>
              <w:bottom w:val="single" w:sz="6" w:space="0" w:color="808080"/>
            </w:tcBorders>
          </w:tcPr>
          <w:p w14:paraId="4823D678" w14:textId="77777777" w:rsidR="002701D8" w:rsidRPr="00ED6554" w:rsidRDefault="00B7367B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F3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«F3»</w:t>
            </w:r>
            <w:r>
              <w:rPr>
                <w:b/>
                <w:szCs w:val="18"/>
                <w:lang w:val="it-CH"/>
              </w:rPr>
              <w:fldChar w:fldCharType="end"/>
            </w:r>
            <w:r>
              <w:rPr>
                <w:b/>
                <w:szCs w:val="18"/>
                <w:lang w:val="it-CH"/>
              </w:rPr>
              <w:t xml:space="preserve">, </w:t>
            </w: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DATI_ANAGRAFICI_base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«DATI_ANAGRAFICI_base»</w:t>
            </w:r>
            <w:r>
              <w:rPr>
                <w:b/>
                <w:szCs w:val="18"/>
                <w:lang w:val="it-CH"/>
              </w:rPr>
              <w:fldChar w:fldCharType="end"/>
            </w:r>
          </w:p>
        </w:tc>
      </w:tr>
      <w:tr w:rsidR="002701D8" w:rsidRPr="00ED6554" w14:paraId="7FE2D31B" w14:textId="77777777" w:rsidTr="0012234D">
        <w:trPr>
          <w:trHeight w:val="284"/>
        </w:trPr>
        <w:tc>
          <w:tcPr>
            <w:tcW w:w="2268" w:type="dxa"/>
          </w:tcPr>
          <w:p w14:paraId="4A32B077" w14:textId="77777777" w:rsidR="002701D8" w:rsidRPr="00ED6554" w:rsidRDefault="002701D8" w:rsidP="007C5B9B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Indirizzo completo:</w:t>
            </w:r>
          </w:p>
        </w:tc>
        <w:tc>
          <w:tcPr>
            <w:tcW w:w="8221" w:type="dxa"/>
            <w:gridSpan w:val="5"/>
            <w:tcBorders>
              <w:bottom w:val="single" w:sz="6" w:space="0" w:color="808080"/>
            </w:tcBorders>
          </w:tcPr>
          <w:p w14:paraId="15A8982E" w14:textId="77777777" w:rsidR="002701D8" w:rsidRPr="00ED6554" w:rsidRDefault="00B7367B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F6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«F6»</w:t>
            </w:r>
            <w:r>
              <w:rPr>
                <w:b/>
                <w:szCs w:val="18"/>
                <w:lang w:val="it-CH"/>
              </w:rPr>
              <w:fldChar w:fldCharType="end"/>
            </w:r>
            <w:r>
              <w:rPr>
                <w:b/>
                <w:szCs w:val="18"/>
                <w:lang w:val="it-CH"/>
              </w:rPr>
              <w:t xml:space="preserve">, </w:t>
            </w: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F7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«F7»</w:t>
            </w:r>
            <w:r>
              <w:rPr>
                <w:b/>
                <w:szCs w:val="18"/>
                <w:lang w:val="it-CH"/>
              </w:rPr>
              <w:fldChar w:fldCharType="end"/>
            </w:r>
            <w:r>
              <w:rPr>
                <w:b/>
                <w:szCs w:val="18"/>
                <w:lang w:val="it-CH"/>
              </w:rPr>
              <w:t xml:space="preserve"> </w:t>
            </w: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F8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«F8»</w:t>
            </w:r>
            <w:r>
              <w:rPr>
                <w:b/>
                <w:szCs w:val="18"/>
                <w:lang w:val="it-CH"/>
              </w:rPr>
              <w:fldChar w:fldCharType="end"/>
            </w:r>
          </w:p>
        </w:tc>
      </w:tr>
      <w:tr w:rsidR="002701D8" w:rsidRPr="00ED6554" w14:paraId="0EBA7300" w14:textId="77777777" w:rsidTr="0012234D">
        <w:trPr>
          <w:trHeight w:val="284"/>
        </w:trPr>
        <w:tc>
          <w:tcPr>
            <w:tcW w:w="2268" w:type="dxa"/>
          </w:tcPr>
          <w:p w14:paraId="3BC9AE11" w14:textId="77777777" w:rsidR="002701D8" w:rsidRPr="00ED6554" w:rsidRDefault="003F585B" w:rsidP="007C5B9B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No. A</w:t>
            </w:r>
            <w:r w:rsidR="002701D8" w:rsidRPr="00ED6554">
              <w:rPr>
                <w:szCs w:val="18"/>
                <w:lang w:val="it-CH"/>
              </w:rPr>
              <w:t>S:</w:t>
            </w:r>
          </w:p>
        </w:tc>
        <w:tc>
          <w:tcPr>
            <w:tcW w:w="3118" w:type="dxa"/>
            <w:tcBorders>
              <w:bottom w:val="single" w:sz="6" w:space="0" w:color="808080"/>
            </w:tcBorders>
          </w:tcPr>
          <w:p w14:paraId="4327945F" w14:textId="77777777" w:rsidR="002701D8" w:rsidRPr="00ED6554" w:rsidRDefault="00B7367B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F11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«F11»</w:t>
            </w:r>
            <w:r>
              <w:rPr>
                <w:b/>
                <w:szCs w:val="18"/>
                <w:lang w:val="it-CH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073E451" w14:textId="77777777" w:rsidR="002701D8" w:rsidRPr="00ED6554" w:rsidRDefault="002701D8" w:rsidP="007C5B9B">
            <w:pPr>
              <w:spacing w:line="240" w:lineRule="atLeast"/>
              <w:ind w:left="284"/>
              <w:jc w:val="righ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Data di nascita:</w:t>
            </w:r>
          </w:p>
        </w:tc>
        <w:tc>
          <w:tcPr>
            <w:tcW w:w="3260" w:type="dxa"/>
            <w:gridSpan w:val="2"/>
            <w:tcBorders>
              <w:bottom w:val="single" w:sz="6" w:space="0" w:color="808080"/>
            </w:tcBorders>
          </w:tcPr>
          <w:p w14:paraId="590ACF2A" w14:textId="77777777" w:rsidR="002701D8" w:rsidRPr="00ED6554" w:rsidRDefault="00B7367B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DATI_ANAGRAFICI_altri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«DATI_ANAGRAFICI_altri»</w:t>
            </w:r>
            <w:r>
              <w:rPr>
                <w:b/>
                <w:szCs w:val="18"/>
                <w:lang w:val="it-CH"/>
              </w:rPr>
              <w:fldChar w:fldCharType="end"/>
            </w:r>
          </w:p>
        </w:tc>
      </w:tr>
      <w:tr w:rsidR="002701D8" w:rsidRPr="00ED6554" w14:paraId="19F7B390" w14:textId="77777777" w:rsidTr="0012234D">
        <w:trPr>
          <w:trHeight w:val="284"/>
        </w:trPr>
        <w:tc>
          <w:tcPr>
            <w:tcW w:w="2268" w:type="dxa"/>
          </w:tcPr>
          <w:p w14:paraId="21DA7A54" w14:textId="77777777" w:rsidR="002701D8" w:rsidRPr="00ED6554" w:rsidRDefault="002701D8" w:rsidP="007C5B9B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Consulente del personale:</w:t>
            </w:r>
          </w:p>
        </w:tc>
        <w:tc>
          <w:tcPr>
            <w:tcW w:w="3827" w:type="dxa"/>
            <w:gridSpan w:val="2"/>
            <w:tcBorders>
              <w:bottom w:val="single" w:sz="6" w:space="0" w:color="808080"/>
            </w:tcBorders>
          </w:tcPr>
          <w:p w14:paraId="5593AC40" w14:textId="77777777" w:rsidR="002701D8" w:rsidRPr="00ED6554" w:rsidRDefault="00B7367B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F27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«F27»</w:t>
            </w:r>
            <w:r>
              <w:rPr>
                <w:b/>
                <w:szCs w:val="18"/>
                <w:lang w:val="it-CH"/>
              </w:rPr>
              <w:fldChar w:fldCharType="end"/>
            </w:r>
          </w:p>
        </w:tc>
        <w:tc>
          <w:tcPr>
            <w:tcW w:w="2693" w:type="dxa"/>
            <w:gridSpan w:val="2"/>
          </w:tcPr>
          <w:p w14:paraId="1D43F4E2" w14:textId="77777777" w:rsidR="002701D8" w:rsidRPr="00ED6554" w:rsidRDefault="002701D8" w:rsidP="007C5B9B">
            <w:pPr>
              <w:spacing w:line="240" w:lineRule="atLeast"/>
              <w:ind w:left="284"/>
              <w:jc w:val="righ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Ufficio regionale di collocamento:</w:t>
            </w:r>
          </w:p>
        </w:tc>
        <w:tc>
          <w:tcPr>
            <w:tcW w:w="1701" w:type="dxa"/>
            <w:tcBorders>
              <w:bottom w:val="single" w:sz="6" w:space="0" w:color="808080"/>
            </w:tcBorders>
          </w:tcPr>
          <w:p w14:paraId="53164F94" w14:textId="77777777" w:rsidR="002701D8" w:rsidRPr="00ED6554" w:rsidRDefault="00B7367B" w:rsidP="007C5B9B">
            <w:pPr>
              <w:spacing w:line="240" w:lineRule="atLeast"/>
              <w:ind w:left="284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F26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«F26»</w:t>
            </w:r>
            <w:r>
              <w:rPr>
                <w:b/>
                <w:szCs w:val="18"/>
                <w:lang w:val="it-CH"/>
              </w:rPr>
              <w:fldChar w:fldCharType="end"/>
            </w:r>
          </w:p>
        </w:tc>
      </w:tr>
    </w:tbl>
    <w:p w14:paraId="4EB06A23" w14:textId="77777777" w:rsidR="002701D8" w:rsidRPr="00ED6554" w:rsidRDefault="002701D8" w:rsidP="007C5B9B">
      <w:pPr>
        <w:spacing w:line="240" w:lineRule="atLeast"/>
        <w:ind w:left="284"/>
        <w:rPr>
          <w:lang w:val="it-CH"/>
        </w:rPr>
      </w:pPr>
    </w:p>
    <w:p w14:paraId="60E49DD9" w14:textId="77777777" w:rsidR="00E52094" w:rsidRPr="00ED6554" w:rsidRDefault="00E52094" w:rsidP="00E52094">
      <w:pPr>
        <w:spacing w:line="240" w:lineRule="atLeast"/>
        <w:ind w:left="284"/>
        <w:rPr>
          <w:b/>
          <w:lang w:val="it-CH"/>
        </w:rPr>
      </w:pPr>
      <w:r w:rsidRPr="00ED6554">
        <w:rPr>
          <w:b/>
          <w:lang w:val="it-CH"/>
        </w:rPr>
        <w:t>Partecipazione al provvedimento</w:t>
      </w:r>
    </w:p>
    <w:tbl>
      <w:tblPr>
        <w:tblW w:w="10489" w:type="dxa"/>
        <w:tblInd w:w="3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992"/>
        <w:gridCol w:w="3119"/>
        <w:gridCol w:w="4677"/>
      </w:tblGrid>
      <w:tr w:rsidR="00E52094" w:rsidRPr="00ED6554" w14:paraId="7E96D26C" w14:textId="77777777" w:rsidTr="0081193C">
        <w:trPr>
          <w:cantSplit/>
        </w:trPr>
        <w:tc>
          <w:tcPr>
            <w:tcW w:w="1701" w:type="dxa"/>
          </w:tcPr>
          <w:p w14:paraId="3D888591" w14:textId="77777777" w:rsidR="00E52094" w:rsidRPr="00ED6554" w:rsidRDefault="00E52094" w:rsidP="00DD54F3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Grado d'occupazione:</w:t>
            </w:r>
          </w:p>
        </w:tc>
        <w:tc>
          <w:tcPr>
            <w:tcW w:w="992" w:type="dxa"/>
            <w:tcBorders>
              <w:bottom w:val="single" w:sz="6" w:space="0" w:color="808080"/>
            </w:tcBorders>
          </w:tcPr>
          <w:p w14:paraId="3978EF8E" w14:textId="77777777" w:rsidR="00E52094" w:rsidRPr="00ED6554" w:rsidRDefault="00B7367B" w:rsidP="006B7A4F">
            <w:pPr>
              <w:spacing w:line="240" w:lineRule="atLeast"/>
              <w:rPr>
                <w:szCs w:val="18"/>
                <w:lang w:val="it-CH"/>
              </w:rPr>
            </w:pPr>
            <w:r>
              <w:rPr>
                <w:b/>
                <w:szCs w:val="18"/>
                <w:lang w:val="it-CH"/>
              </w:rPr>
              <w:fldChar w:fldCharType="begin"/>
            </w:r>
            <w:r>
              <w:rPr>
                <w:b/>
                <w:szCs w:val="18"/>
                <w:lang w:val="it-CH"/>
              </w:rPr>
              <w:instrText xml:space="preserve"> MERGEFIELD F25 </w:instrText>
            </w:r>
            <w:r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«F25»</w:t>
            </w:r>
            <w:r>
              <w:rPr>
                <w:b/>
                <w:szCs w:val="18"/>
                <w:lang w:val="it-CH"/>
              </w:rPr>
              <w:fldChar w:fldCharType="end"/>
            </w:r>
            <w:r w:rsidR="006B7A4F">
              <w:rPr>
                <w:b/>
                <w:szCs w:val="18"/>
                <w:lang w:val="it-CH"/>
              </w:rPr>
              <w:t xml:space="preserve"> %</w:t>
            </w:r>
            <w:r w:rsidR="006B7A4F" w:rsidRPr="00ED6554">
              <w:rPr>
                <w:szCs w:val="18"/>
                <w:lang w:val="it-CH"/>
              </w:rPr>
              <w:t xml:space="preserve"> </w:t>
            </w:r>
          </w:p>
        </w:tc>
        <w:tc>
          <w:tcPr>
            <w:tcW w:w="3119" w:type="dxa"/>
          </w:tcPr>
          <w:p w14:paraId="6F8AF94B" w14:textId="77777777" w:rsidR="00E52094" w:rsidRPr="00ED6554" w:rsidRDefault="00E52094" w:rsidP="002F11F6">
            <w:pPr>
              <w:spacing w:line="240" w:lineRule="atLeast"/>
              <w:jc w:val="righ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Giorni e orari di presenza individuali:</w:t>
            </w:r>
          </w:p>
        </w:tc>
        <w:tc>
          <w:tcPr>
            <w:tcW w:w="4677" w:type="dxa"/>
            <w:tcBorders>
              <w:bottom w:val="single" w:sz="6" w:space="0" w:color="808080"/>
            </w:tcBorders>
          </w:tcPr>
          <w:p w14:paraId="418AA2DD" w14:textId="77777777" w:rsidR="00E52094" w:rsidRPr="00ED6554" w:rsidRDefault="005B51C3" w:rsidP="00DD54F3">
            <w:pPr>
              <w:spacing w:line="240" w:lineRule="atLeast"/>
              <w:rPr>
                <w:szCs w:val="18"/>
                <w:lang w:val="it-CH"/>
              </w:rPr>
            </w:pPr>
            <w:r>
              <w:rPr>
                <w:szCs w:val="18"/>
                <w:lang w:val="it-CH"/>
              </w:rPr>
              <w:t>3</w:t>
            </w:r>
            <w:r w:rsidR="00B7367B">
              <w:rPr>
                <w:szCs w:val="18"/>
                <w:lang w:val="it-CH"/>
              </w:rPr>
              <w:t>0 giorni / 08:30-16:30</w:t>
            </w:r>
          </w:p>
        </w:tc>
      </w:tr>
    </w:tbl>
    <w:p w14:paraId="7B1366C7" w14:textId="77777777" w:rsidR="00E52094" w:rsidRPr="00ED6554" w:rsidRDefault="00E52094" w:rsidP="0081193C">
      <w:pPr>
        <w:ind w:left="284"/>
      </w:pPr>
    </w:p>
    <w:tbl>
      <w:tblPr>
        <w:tblW w:w="10489" w:type="dxa"/>
        <w:tblInd w:w="3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6"/>
        <w:gridCol w:w="1134"/>
        <w:gridCol w:w="1275"/>
        <w:gridCol w:w="1134"/>
        <w:gridCol w:w="1134"/>
        <w:gridCol w:w="1206"/>
        <w:gridCol w:w="2622"/>
        <w:gridCol w:w="708"/>
      </w:tblGrid>
      <w:tr w:rsidR="00E52094" w:rsidRPr="00ED6554" w14:paraId="342B8DE0" w14:textId="77777777" w:rsidTr="00670FA1">
        <w:trPr>
          <w:cantSplit/>
        </w:trPr>
        <w:tc>
          <w:tcPr>
            <w:tcW w:w="1276" w:type="dxa"/>
          </w:tcPr>
          <w:p w14:paraId="325ACFB6" w14:textId="77777777" w:rsidR="00E52094" w:rsidRPr="00ED6554" w:rsidRDefault="00E52094" w:rsidP="00DD54F3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Data di inizio:</w:t>
            </w:r>
          </w:p>
        </w:tc>
        <w:tc>
          <w:tcPr>
            <w:tcW w:w="1134" w:type="dxa"/>
          </w:tcPr>
          <w:p w14:paraId="60DF56DA" w14:textId="77777777" w:rsidR="00E52094" w:rsidRPr="00ED6554" w:rsidRDefault="005934B3" w:rsidP="00DD54F3">
            <w:pPr>
              <w:spacing w:line="240" w:lineRule="atLeast"/>
              <w:rPr>
                <w:szCs w:val="18"/>
                <w:lang w:val="it-CH"/>
              </w:rPr>
            </w:pPr>
            <w:r>
              <w:rPr>
                <w:szCs w:val="18"/>
                <w:lang w:val="it-CH"/>
              </w:rPr>
              <w:fldChar w:fldCharType="begin"/>
            </w:r>
            <w:r>
              <w:rPr>
                <w:szCs w:val="18"/>
                <w:lang w:val="it-CH"/>
              </w:rPr>
              <w:instrText xml:space="preserve"> MERGEFIELD F22 </w:instrText>
            </w:r>
            <w:r>
              <w:rPr>
                <w:szCs w:val="18"/>
                <w:lang w:val="it-CH"/>
              </w:rPr>
              <w:fldChar w:fldCharType="separate"/>
            </w:r>
            <w:r w:rsidR="00B755E2">
              <w:rPr>
                <w:noProof/>
                <w:szCs w:val="18"/>
                <w:lang w:val="it-CH"/>
              </w:rPr>
              <w:t>«F22»</w:t>
            </w:r>
            <w:r>
              <w:rPr>
                <w:szCs w:val="18"/>
                <w:lang w:val="it-CH"/>
              </w:rPr>
              <w:fldChar w:fldCharType="end"/>
            </w:r>
          </w:p>
        </w:tc>
        <w:tc>
          <w:tcPr>
            <w:tcW w:w="1275" w:type="dxa"/>
          </w:tcPr>
          <w:p w14:paraId="7313CBF3" w14:textId="77777777" w:rsidR="00E52094" w:rsidRPr="00ED6554" w:rsidRDefault="00E52094" w:rsidP="00DD54F3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Data di fine prevista:</w:t>
            </w:r>
          </w:p>
        </w:tc>
        <w:tc>
          <w:tcPr>
            <w:tcW w:w="1134" w:type="dxa"/>
          </w:tcPr>
          <w:p w14:paraId="5984128D" w14:textId="77777777" w:rsidR="00E52094" w:rsidRPr="00ED6554" w:rsidRDefault="005934B3" w:rsidP="00DD54F3">
            <w:pPr>
              <w:spacing w:line="240" w:lineRule="atLeast"/>
              <w:rPr>
                <w:szCs w:val="18"/>
                <w:lang w:val="it-CH"/>
              </w:rPr>
            </w:pPr>
            <w:r>
              <w:rPr>
                <w:szCs w:val="18"/>
                <w:lang w:val="it-CH"/>
              </w:rPr>
              <w:fldChar w:fldCharType="begin"/>
            </w:r>
            <w:r>
              <w:rPr>
                <w:szCs w:val="18"/>
                <w:lang w:val="it-CH"/>
              </w:rPr>
              <w:instrText xml:space="preserve"> MERGEFIELD F23 </w:instrText>
            </w:r>
            <w:r>
              <w:rPr>
                <w:szCs w:val="18"/>
                <w:lang w:val="it-CH"/>
              </w:rPr>
              <w:fldChar w:fldCharType="separate"/>
            </w:r>
            <w:r w:rsidR="00B755E2">
              <w:rPr>
                <w:noProof/>
                <w:szCs w:val="18"/>
                <w:lang w:val="it-CH"/>
              </w:rPr>
              <w:t>«F23»</w:t>
            </w:r>
            <w:r>
              <w:rPr>
                <w:szCs w:val="18"/>
                <w:lang w:val="it-CH"/>
              </w:rPr>
              <w:fldChar w:fldCharType="end"/>
            </w:r>
          </w:p>
        </w:tc>
        <w:tc>
          <w:tcPr>
            <w:tcW w:w="1134" w:type="dxa"/>
          </w:tcPr>
          <w:p w14:paraId="3AC88D01" w14:textId="77777777" w:rsidR="00E52094" w:rsidRPr="00ED6554" w:rsidRDefault="00E52094" w:rsidP="00DD54F3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Data di fine effettiva:</w:t>
            </w:r>
          </w:p>
        </w:tc>
        <w:tc>
          <w:tcPr>
            <w:tcW w:w="1206" w:type="dxa"/>
          </w:tcPr>
          <w:p w14:paraId="3AD63AC7" w14:textId="77777777" w:rsidR="00E52094" w:rsidRPr="00ED6554" w:rsidRDefault="005934B3" w:rsidP="00DD54F3">
            <w:pPr>
              <w:spacing w:line="240" w:lineRule="atLeast"/>
              <w:rPr>
                <w:szCs w:val="18"/>
                <w:lang w:val="it-CH"/>
              </w:rPr>
            </w:pPr>
            <w:r>
              <w:rPr>
                <w:szCs w:val="18"/>
                <w:lang w:val="it-CH"/>
              </w:rPr>
              <w:fldChar w:fldCharType="begin"/>
            </w:r>
            <w:r>
              <w:rPr>
                <w:szCs w:val="18"/>
                <w:lang w:val="it-CH"/>
              </w:rPr>
              <w:instrText xml:space="preserve"> MERGEFIELD F24 </w:instrText>
            </w:r>
            <w:r>
              <w:rPr>
                <w:szCs w:val="18"/>
                <w:lang w:val="it-CH"/>
              </w:rPr>
              <w:fldChar w:fldCharType="separate"/>
            </w:r>
            <w:r w:rsidR="00B755E2">
              <w:rPr>
                <w:noProof/>
                <w:szCs w:val="18"/>
                <w:lang w:val="it-CH"/>
              </w:rPr>
              <w:t>«F24»</w:t>
            </w:r>
            <w:r>
              <w:rPr>
                <w:szCs w:val="18"/>
                <w:lang w:val="it-CH"/>
              </w:rPr>
              <w:fldChar w:fldCharType="end"/>
            </w:r>
          </w:p>
        </w:tc>
        <w:tc>
          <w:tcPr>
            <w:tcW w:w="2622" w:type="dxa"/>
          </w:tcPr>
          <w:p w14:paraId="4799AED9" w14:textId="77777777" w:rsidR="00E52094" w:rsidRPr="00ED6554" w:rsidRDefault="00E52094" w:rsidP="00DD54F3">
            <w:pPr>
              <w:spacing w:line="240" w:lineRule="atLeast"/>
              <w:rPr>
                <w:szCs w:val="18"/>
                <w:lang w:val="it-CH"/>
              </w:rPr>
            </w:pPr>
            <w:r w:rsidRPr="00ED6554">
              <w:rPr>
                <w:szCs w:val="18"/>
                <w:lang w:val="it-CH"/>
              </w:rPr>
              <w:t>Numero di giorni di partecipazione effettiva in misura:</w:t>
            </w:r>
          </w:p>
        </w:tc>
        <w:tc>
          <w:tcPr>
            <w:tcW w:w="708" w:type="dxa"/>
          </w:tcPr>
          <w:p w14:paraId="6DD58A67" w14:textId="77777777" w:rsidR="00E52094" w:rsidRPr="00A83AC8" w:rsidRDefault="005934B3" w:rsidP="00A83AC8">
            <w:pPr>
              <w:spacing w:line="240" w:lineRule="atLeast"/>
              <w:rPr>
                <w:b/>
                <w:szCs w:val="18"/>
                <w:lang w:val="it-CH"/>
              </w:rPr>
            </w:pPr>
            <w:r w:rsidRPr="00A83AC8">
              <w:rPr>
                <w:b/>
                <w:szCs w:val="18"/>
                <w:lang w:val="it-CH"/>
              </w:rPr>
              <w:fldChar w:fldCharType="begin"/>
            </w:r>
            <w:r w:rsidRPr="00A83AC8">
              <w:rPr>
                <w:b/>
                <w:szCs w:val="18"/>
                <w:lang w:val="it-CH"/>
              </w:rPr>
              <w:instrText xml:space="preserve"> MERGEFIELD F32 </w:instrText>
            </w:r>
            <w:r w:rsidRPr="00A83AC8"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«F32»</w:t>
            </w:r>
            <w:r w:rsidRPr="00A83AC8">
              <w:rPr>
                <w:b/>
                <w:szCs w:val="18"/>
                <w:lang w:val="it-CH"/>
              </w:rPr>
              <w:fldChar w:fldCharType="end"/>
            </w:r>
            <w:r w:rsidR="00A83AC8" w:rsidRPr="00A83AC8">
              <w:rPr>
                <w:b/>
                <w:szCs w:val="18"/>
                <w:lang w:val="it-CH"/>
              </w:rPr>
              <w:t xml:space="preserve"> + </w:t>
            </w:r>
            <w:r w:rsidR="00A83AC8">
              <w:rPr>
                <w:b/>
                <w:szCs w:val="18"/>
                <w:lang w:val="it-CH"/>
              </w:rPr>
              <w:fldChar w:fldCharType="begin"/>
            </w:r>
            <w:r w:rsidR="00A83AC8">
              <w:rPr>
                <w:b/>
                <w:szCs w:val="18"/>
                <w:lang w:val="it-CH"/>
              </w:rPr>
              <w:instrText xml:space="preserve"> MERGEFIELD  F33 </w:instrText>
            </w:r>
            <w:r w:rsidR="00A83AC8">
              <w:rPr>
                <w:b/>
                <w:szCs w:val="18"/>
                <w:lang w:val="it-CH"/>
              </w:rPr>
              <w:fldChar w:fldCharType="separate"/>
            </w:r>
            <w:r w:rsidR="00B755E2">
              <w:rPr>
                <w:b/>
                <w:noProof/>
                <w:szCs w:val="18"/>
                <w:lang w:val="it-CH"/>
              </w:rPr>
              <w:t>«F33»</w:t>
            </w:r>
            <w:r w:rsidR="00A83AC8">
              <w:rPr>
                <w:b/>
                <w:szCs w:val="18"/>
                <w:lang w:val="it-CH"/>
              </w:rPr>
              <w:fldChar w:fldCharType="end"/>
            </w:r>
          </w:p>
        </w:tc>
      </w:tr>
    </w:tbl>
    <w:p w14:paraId="05EE98FB" w14:textId="77777777" w:rsidR="00E52094" w:rsidRPr="00ED6554" w:rsidRDefault="00E52094" w:rsidP="0081193C">
      <w:pPr>
        <w:ind w:left="284"/>
      </w:pPr>
    </w:p>
    <w:tbl>
      <w:tblPr>
        <w:tblW w:w="10631" w:type="dxa"/>
        <w:tblInd w:w="312" w:type="dxa"/>
        <w:tblBorders>
          <w:bottom w:val="single" w:sz="6" w:space="0" w:color="80808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631"/>
      </w:tblGrid>
      <w:tr w:rsidR="00E52094" w:rsidRPr="00ED6554" w14:paraId="4F7EBDE7" w14:textId="77777777" w:rsidTr="00DD54F3">
        <w:trPr>
          <w:cantSplit/>
        </w:trPr>
        <w:tc>
          <w:tcPr>
            <w:tcW w:w="10631" w:type="dxa"/>
            <w:tcBorders>
              <w:bottom w:val="nil"/>
            </w:tcBorders>
          </w:tcPr>
          <w:p w14:paraId="2D6F770D" w14:textId="77777777" w:rsidR="00E52094" w:rsidRPr="00ED6554" w:rsidRDefault="00E52094" w:rsidP="00DD54F3">
            <w:pPr>
              <w:spacing w:line="240" w:lineRule="atLeast"/>
              <w:jc w:val="center"/>
              <w:rPr>
                <w:b/>
                <w:u w:val="single"/>
                <w:lang w:val="it-CH"/>
              </w:rPr>
            </w:pPr>
            <w:r w:rsidRPr="00ED6554">
              <w:rPr>
                <w:b/>
                <w:u w:val="single"/>
                <w:lang w:val="it-CH"/>
              </w:rPr>
              <w:t>N° giorni per tipo di assenza</w:t>
            </w:r>
          </w:p>
          <w:p w14:paraId="28370B76" w14:textId="77777777" w:rsidR="00E52094" w:rsidRPr="00ED6554" w:rsidRDefault="00E52094" w:rsidP="00DD54F3">
            <w:pPr>
              <w:spacing w:line="240" w:lineRule="atLeast"/>
              <w:jc w:val="center"/>
              <w:rPr>
                <w:b/>
                <w:u w:val="single"/>
                <w:lang w:val="it-CH"/>
              </w:rPr>
            </w:pPr>
          </w:p>
          <w:tbl>
            <w:tblPr>
              <w:tblW w:w="10267" w:type="dxa"/>
              <w:tblLayout w:type="fixed"/>
              <w:tblLook w:val="04A0" w:firstRow="1" w:lastRow="0" w:firstColumn="1" w:lastColumn="0" w:noHBand="0" w:noVBand="1"/>
            </w:tblPr>
            <w:tblGrid>
              <w:gridCol w:w="4050"/>
              <w:gridCol w:w="1134"/>
              <w:gridCol w:w="4232"/>
              <w:gridCol w:w="851"/>
            </w:tblGrid>
            <w:tr w:rsidR="0016219A" w:rsidRPr="00ED6554" w14:paraId="6A814C73" w14:textId="77777777" w:rsidTr="00980C80">
              <w:trPr>
                <w:trHeight w:val="284"/>
              </w:trPr>
              <w:tc>
                <w:tcPr>
                  <w:tcW w:w="4050" w:type="dxa"/>
                  <w:tcBorders>
                    <w:bottom w:val="single" w:sz="4" w:space="0" w:color="auto"/>
                  </w:tcBorders>
                </w:tcPr>
                <w:p w14:paraId="62BF6A42" w14:textId="77777777" w:rsidR="0016219A" w:rsidRDefault="0016219A" w:rsidP="0016219A">
                  <w:pPr>
                    <w:tabs>
                      <w:tab w:val="left" w:pos="0"/>
                    </w:tabs>
                    <w:spacing w:line="240" w:lineRule="atLeast"/>
                    <w:rPr>
                      <w:b/>
                    </w:rPr>
                  </w:pPr>
                  <w:r>
                    <w:rPr>
                      <w:b/>
                    </w:rPr>
                    <w:t>A</w:t>
                  </w:r>
                  <w:r w:rsidRPr="00ED6554">
                    <w:rPr>
                      <w:b/>
                    </w:rPr>
                    <w:t xml:space="preserve"> =</w:t>
                  </w:r>
                  <w:r w:rsidRPr="00ED6554">
                    <w:t>Giorni di vacanza (solo se già maturati</w:t>
                  </w:r>
                  <w:r w:rsidRPr="00ED6554">
                    <w:rPr>
                      <w:b/>
                    </w:rPr>
                    <w:t>)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645C4F40" w14:textId="77777777" w:rsidR="0016219A" w:rsidRDefault="0016219A" w:rsidP="0016219A">
                  <w:pPr>
                    <w:spacing w:line="240" w:lineRule="atLeast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F34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«F34»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  <w:tc>
                <w:tcPr>
                  <w:tcW w:w="4232" w:type="dxa"/>
                  <w:tcBorders>
                    <w:bottom w:val="single" w:sz="4" w:space="0" w:color="auto"/>
                  </w:tcBorders>
                </w:tcPr>
                <w:p w14:paraId="44592BF5" w14:textId="77777777" w:rsidR="0016219A" w:rsidRDefault="0016219A" w:rsidP="0016219A">
                  <w:pPr>
                    <w:spacing w:line="240" w:lineRule="atLeast"/>
                    <w:ind w:left="30"/>
                    <w:rPr>
                      <w:b/>
                    </w:rPr>
                  </w:pPr>
                  <w:r>
                    <w:rPr>
                      <w:b/>
                    </w:rPr>
                    <w:t>F</w:t>
                  </w:r>
                  <w:r w:rsidRPr="00ED6554">
                    <w:rPr>
                      <w:b/>
                    </w:rPr>
                    <w:t xml:space="preserve"> =</w:t>
                  </w:r>
                  <w:r w:rsidRPr="00ED6554">
                    <w:t xml:space="preserve">Guadagno intermedio 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2BF82A73" w14:textId="77777777" w:rsidR="0016219A" w:rsidRDefault="0016219A" w:rsidP="0016219A">
                  <w:pPr>
                    <w:spacing w:line="240" w:lineRule="atLeast"/>
                    <w:ind w:left="30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F39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«F39»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</w:tr>
            <w:tr w:rsidR="0016219A" w:rsidRPr="00ED6554" w14:paraId="7B512937" w14:textId="77777777" w:rsidTr="00980C80">
              <w:trPr>
                <w:trHeight w:val="284"/>
              </w:trPr>
              <w:tc>
                <w:tcPr>
                  <w:tcW w:w="4050" w:type="dxa"/>
                  <w:tcBorders>
                    <w:bottom w:val="single" w:sz="4" w:space="0" w:color="auto"/>
                  </w:tcBorders>
                </w:tcPr>
                <w:p w14:paraId="7D5ECD56" w14:textId="77777777" w:rsidR="0016219A" w:rsidRPr="00ED6554" w:rsidRDefault="0016219A" w:rsidP="0016219A">
                  <w:pPr>
                    <w:tabs>
                      <w:tab w:val="left" w:pos="0"/>
                    </w:tabs>
                    <w:spacing w:line="240" w:lineRule="atLeast"/>
                    <w:rPr>
                      <w:b/>
                      <w:u w:val="single"/>
                      <w:lang w:val="it-CH"/>
                    </w:rPr>
                  </w:pPr>
                  <w:r>
                    <w:rPr>
                      <w:b/>
                    </w:rPr>
                    <w:t>B</w:t>
                  </w:r>
                  <w:r w:rsidRPr="00ED6554">
                    <w:rPr>
                      <w:b/>
                    </w:rPr>
                    <w:t xml:space="preserve"> =</w:t>
                  </w:r>
                  <w:r w:rsidRPr="00ED6554">
                    <w:t xml:space="preserve">Malattia, </w:t>
                  </w:r>
                  <w:r>
                    <w:t>gravidanza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38F85C38" w14:textId="77777777" w:rsidR="0016219A" w:rsidRPr="005934B3" w:rsidRDefault="0016219A" w:rsidP="0016219A">
                  <w:pPr>
                    <w:spacing w:line="240" w:lineRule="atLeast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F35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«F35»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  <w:tc>
                <w:tcPr>
                  <w:tcW w:w="4232" w:type="dxa"/>
                  <w:tcBorders>
                    <w:bottom w:val="single" w:sz="4" w:space="0" w:color="auto"/>
                  </w:tcBorders>
                </w:tcPr>
                <w:p w14:paraId="2AF6B37A" w14:textId="77777777" w:rsidR="0016219A" w:rsidRPr="00ED6554" w:rsidRDefault="0016219A" w:rsidP="0016219A">
                  <w:pPr>
                    <w:spacing w:line="240" w:lineRule="atLeast"/>
                    <w:ind w:left="30"/>
                    <w:rPr>
                      <w:b/>
                      <w:u w:val="single"/>
                      <w:lang w:val="it-CH"/>
                    </w:rPr>
                  </w:pPr>
                  <w:r>
                    <w:rPr>
                      <w:b/>
                    </w:rPr>
                    <w:t>G</w:t>
                  </w:r>
                  <w:r w:rsidRPr="00ED6554">
                    <w:rPr>
                      <w:b/>
                    </w:rPr>
                    <w:t xml:space="preserve"> =</w:t>
                  </w:r>
                  <w:r w:rsidRPr="00ED6554">
                    <w:t>Altre assenze giustificate</w:t>
                  </w: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</w:tcPr>
                <w:p w14:paraId="55500EB5" w14:textId="77777777" w:rsidR="0016219A" w:rsidRPr="005934B3" w:rsidRDefault="0016219A" w:rsidP="0016219A">
                  <w:pPr>
                    <w:spacing w:line="240" w:lineRule="atLeast"/>
                    <w:ind w:left="30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F40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«F40»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</w:tr>
            <w:tr w:rsidR="0016219A" w:rsidRPr="00ED6554" w14:paraId="6711B08F" w14:textId="77777777" w:rsidTr="00980C80">
              <w:trPr>
                <w:trHeight w:val="284"/>
              </w:trPr>
              <w:tc>
                <w:tcPr>
                  <w:tcW w:w="40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3A71FA9" w14:textId="77777777" w:rsidR="0016219A" w:rsidRPr="00ED6554" w:rsidRDefault="0016219A" w:rsidP="0016219A">
                  <w:pPr>
                    <w:tabs>
                      <w:tab w:val="left" w:pos="0"/>
                    </w:tabs>
                    <w:spacing w:line="240" w:lineRule="atLeast"/>
                    <w:rPr>
                      <w:b/>
                    </w:rPr>
                  </w:pPr>
                  <w:r>
                    <w:rPr>
                      <w:b/>
                    </w:rPr>
                    <w:t>C</w:t>
                  </w:r>
                  <w:r w:rsidRPr="00ED6554">
                    <w:rPr>
                      <w:b/>
                    </w:rPr>
                    <w:t xml:space="preserve"> =</w:t>
                  </w:r>
                  <w:r w:rsidRPr="00ED6554">
                    <w:t>Infortunio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D7679D2" w14:textId="77777777" w:rsidR="0016219A" w:rsidRPr="00ED6554" w:rsidRDefault="0016219A" w:rsidP="0016219A">
                  <w:pPr>
                    <w:spacing w:line="240" w:lineRule="atLeast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F36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«F36»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  <w:tc>
                <w:tcPr>
                  <w:tcW w:w="42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52C6EFD" w14:textId="77777777" w:rsidR="0016219A" w:rsidRPr="00ED6554" w:rsidRDefault="0016219A" w:rsidP="0016219A">
                  <w:pPr>
                    <w:tabs>
                      <w:tab w:val="left" w:leader="dot" w:pos="6804"/>
                      <w:tab w:val="left" w:leader="dot" w:pos="10206"/>
                    </w:tabs>
                    <w:spacing w:line="240" w:lineRule="atLeast"/>
                    <w:ind w:left="30"/>
                  </w:pPr>
                  <w:r>
                    <w:rPr>
                      <w:b/>
                    </w:rPr>
                    <w:t xml:space="preserve">H = </w:t>
                  </w:r>
                  <w:r>
                    <w:t>Giorni festivi, vacanze aziendali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4AAC9EF" w14:textId="77777777" w:rsidR="0016219A" w:rsidRPr="005934B3" w:rsidRDefault="0016219A" w:rsidP="0016219A">
                  <w:pPr>
                    <w:spacing w:line="240" w:lineRule="atLeast"/>
                    <w:ind w:left="30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F41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«F41»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</w:tr>
            <w:tr w:rsidR="0016219A" w:rsidRPr="00ED6554" w14:paraId="3A139044" w14:textId="77777777" w:rsidTr="00980C80">
              <w:trPr>
                <w:trHeight w:val="284"/>
              </w:trPr>
              <w:tc>
                <w:tcPr>
                  <w:tcW w:w="40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CAF5CE1" w14:textId="77777777" w:rsidR="0016219A" w:rsidRPr="00ED6554" w:rsidRDefault="0016219A" w:rsidP="0016219A">
                  <w:pPr>
                    <w:tabs>
                      <w:tab w:val="left" w:pos="0"/>
                    </w:tabs>
                    <w:spacing w:line="240" w:lineRule="atLeast"/>
                    <w:rPr>
                      <w:b/>
                    </w:rPr>
                  </w:pPr>
                  <w:r>
                    <w:rPr>
                      <w:b/>
                    </w:rPr>
                    <w:t xml:space="preserve">D = </w:t>
                  </w:r>
                  <w:r>
                    <w:rPr>
                      <w:bCs/>
                    </w:rPr>
                    <w:t>Congedo maternità, congedo genitore, congedo assistenza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E8AF209" w14:textId="77777777" w:rsidR="0016219A" w:rsidRPr="00ED6554" w:rsidRDefault="0016219A" w:rsidP="0016219A">
                  <w:pPr>
                    <w:spacing w:line="240" w:lineRule="atLeast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F37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«F37»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  <w:tc>
                <w:tcPr>
                  <w:tcW w:w="42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3743C5B" w14:textId="77777777" w:rsidR="0016219A" w:rsidRPr="00ED6554" w:rsidRDefault="0016219A" w:rsidP="0016219A">
                  <w:pPr>
                    <w:spacing w:line="240" w:lineRule="atLeast"/>
                    <w:ind w:left="30"/>
                    <w:rPr>
                      <w:b/>
                      <w:u w:val="single"/>
                      <w:lang w:val="it-CH"/>
                    </w:rPr>
                  </w:pPr>
                  <w:r>
                    <w:rPr>
                      <w:b/>
                    </w:rPr>
                    <w:t>I</w:t>
                  </w:r>
                  <w:r w:rsidRPr="00ED6554">
                    <w:rPr>
                      <w:b/>
                    </w:rPr>
                    <w:t xml:space="preserve"> =</w:t>
                  </w:r>
                  <w:r w:rsidRPr="00ED6554">
                    <w:t xml:space="preserve">Assenze </w:t>
                  </w:r>
                  <w:r>
                    <w:t xml:space="preserve">non giustificate 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D3C36EA" w14:textId="77777777" w:rsidR="0016219A" w:rsidRPr="005934B3" w:rsidRDefault="0016219A" w:rsidP="0016219A">
                  <w:pPr>
                    <w:spacing w:line="240" w:lineRule="atLeast"/>
                    <w:ind w:left="30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F42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«F42»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</w:tr>
            <w:tr w:rsidR="0016219A" w:rsidRPr="0051528C" w14:paraId="233C9060" w14:textId="77777777" w:rsidTr="00980C80">
              <w:trPr>
                <w:trHeight w:val="284"/>
              </w:trPr>
              <w:tc>
                <w:tcPr>
                  <w:tcW w:w="40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B9251DA" w14:textId="77777777" w:rsidR="0016219A" w:rsidRPr="00ED6554" w:rsidRDefault="0016219A" w:rsidP="0016219A">
                  <w:pPr>
                    <w:tabs>
                      <w:tab w:val="left" w:pos="0"/>
                    </w:tabs>
                    <w:spacing w:line="240" w:lineRule="atLeast"/>
                    <w:rPr>
                      <w:b/>
                    </w:rPr>
                  </w:pPr>
                  <w:r>
                    <w:rPr>
                      <w:b/>
                    </w:rPr>
                    <w:t>E</w:t>
                  </w:r>
                  <w:r w:rsidRPr="00ED6554">
                    <w:rPr>
                      <w:b/>
                    </w:rPr>
                    <w:t xml:space="preserve"> =</w:t>
                  </w:r>
                  <w:r w:rsidRPr="00ED6554">
                    <w:t xml:space="preserve">Servizio militare, </w:t>
                  </w:r>
                  <w:r>
                    <w:t xml:space="preserve">civile, </w:t>
                  </w:r>
                  <w:r w:rsidRPr="00ED6554">
                    <w:t>protezione civile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75AE72B" w14:textId="77777777" w:rsidR="0016219A" w:rsidRPr="00ED6554" w:rsidRDefault="0016219A" w:rsidP="0016219A">
                  <w:pPr>
                    <w:spacing w:line="240" w:lineRule="atLeast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lang w:val="it-CH"/>
                    </w:rPr>
                    <w:fldChar w:fldCharType="begin"/>
                  </w:r>
                  <w:r>
                    <w:rPr>
                      <w:b/>
                      <w:lang w:val="it-CH"/>
                    </w:rPr>
                    <w:instrText xml:space="preserve"> MERGEFIELD F38 </w:instrText>
                  </w:r>
                  <w:r>
                    <w:rPr>
                      <w:b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lang w:val="it-CH"/>
                    </w:rPr>
                    <w:t>«F38»</w:t>
                  </w:r>
                  <w:r>
                    <w:rPr>
                      <w:b/>
                      <w:lang w:val="it-CH"/>
                    </w:rPr>
                    <w:fldChar w:fldCharType="end"/>
                  </w:r>
                </w:p>
              </w:tc>
              <w:tc>
                <w:tcPr>
                  <w:tcW w:w="42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56347B1" w14:textId="77777777" w:rsidR="0016219A" w:rsidRPr="00ED6554" w:rsidRDefault="0016219A" w:rsidP="0016219A">
                  <w:pPr>
                    <w:spacing w:line="240" w:lineRule="atLeast"/>
                    <w:ind w:left="30"/>
                    <w:rPr>
                      <w:b/>
                    </w:rPr>
                  </w:pPr>
                  <w:r w:rsidRPr="00ED6554">
                    <w:rPr>
                      <w:b/>
                    </w:rPr>
                    <w:t>TOTALE GIORNI DI ASSENZA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CC240CB" w14:textId="77777777" w:rsidR="0016219A" w:rsidRPr="0051528C" w:rsidRDefault="0016219A" w:rsidP="0016219A">
                  <w:pPr>
                    <w:spacing w:line="240" w:lineRule="atLeast"/>
                    <w:ind w:left="30"/>
                    <w:jc w:val="right"/>
                    <w:rPr>
                      <w:b/>
                      <w:lang w:val="it-CH"/>
                    </w:rPr>
                  </w:pPr>
                  <w:r>
                    <w:rPr>
                      <w:b/>
                      <w:color w:val="FF0000"/>
                      <w:lang w:val="it-CH"/>
                    </w:rPr>
                    <w:fldChar w:fldCharType="begin"/>
                  </w:r>
                  <w:r>
                    <w:rPr>
                      <w:b/>
                      <w:color w:val="FF0000"/>
                      <w:lang w:val="it-CH"/>
                    </w:rPr>
                    <w:instrText xml:space="preserve"> MERGEFIELD F43 </w:instrText>
                  </w:r>
                  <w:r>
                    <w:rPr>
                      <w:b/>
                      <w:color w:val="FF0000"/>
                      <w:lang w:val="it-CH"/>
                    </w:rPr>
                    <w:fldChar w:fldCharType="separate"/>
                  </w:r>
                  <w:r>
                    <w:rPr>
                      <w:b/>
                      <w:noProof/>
                      <w:color w:val="FF0000"/>
                      <w:lang w:val="it-CH"/>
                    </w:rPr>
                    <w:t>«F43»</w:t>
                  </w:r>
                  <w:r>
                    <w:rPr>
                      <w:b/>
                      <w:color w:val="FF0000"/>
                      <w:lang w:val="it-CH"/>
                    </w:rPr>
                    <w:fldChar w:fldCharType="end"/>
                  </w:r>
                </w:p>
              </w:tc>
            </w:tr>
          </w:tbl>
          <w:p w14:paraId="657B8A8A" w14:textId="77777777" w:rsidR="00E52094" w:rsidRPr="00ED6554" w:rsidRDefault="00E52094" w:rsidP="00DD54F3">
            <w:pPr>
              <w:spacing w:line="240" w:lineRule="atLeast"/>
              <w:jc w:val="center"/>
              <w:rPr>
                <w:b/>
                <w:sz w:val="16"/>
                <w:u w:val="single"/>
                <w:lang w:val="it-CH"/>
              </w:rPr>
            </w:pPr>
          </w:p>
        </w:tc>
      </w:tr>
    </w:tbl>
    <w:p w14:paraId="4C4824BA" w14:textId="77777777" w:rsidR="002A5C09" w:rsidRDefault="002A5C09" w:rsidP="00AB0AEA">
      <w:pPr>
        <w:ind w:left="284"/>
      </w:pPr>
    </w:p>
    <w:tbl>
      <w:tblPr>
        <w:tblW w:w="4772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74"/>
        <w:gridCol w:w="1251"/>
        <w:gridCol w:w="1247"/>
      </w:tblGrid>
      <w:tr w:rsidR="00705790" w:rsidRPr="00ED6554" w14:paraId="5191A374" w14:textId="77777777" w:rsidTr="00E126FB">
        <w:trPr>
          <w:trHeight w:val="567"/>
        </w:trPr>
        <w:tc>
          <w:tcPr>
            <w:tcW w:w="3784" w:type="pct"/>
            <w:vAlign w:val="center"/>
          </w:tcPr>
          <w:p w14:paraId="06B5DD4C" w14:textId="77777777" w:rsidR="00705790" w:rsidRPr="00ED6554" w:rsidRDefault="00705790" w:rsidP="00E126FB">
            <w:r>
              <w:t>La PCI ha svolto il sostegno al collocamento individuale personalizzato nel settore industriale</w:t>
            </w:r>
          </w:p>
        </w:tc>
        <w:tc>
          <w:tcPr>
            <w:tcW w:w="609" w:type="pct"/>
            <w:vAlign w:val="center"/>
          </w:tcPr>
          <w:p w14:paraId="09F76B67" w14:textId="77777777" w:rsidR="00705790" w:rsidRPr="00ED6554" w:rsidRDefault="00705790" w:rsidP="00E126FB">
            <w:pPr>
              <w:jc w:val="center"/>
            </w:pPr>
            <w:r w:rsidRPr="00ED6554">
              <w:rPr>
                <w:b/>
              </w:rPr>
              <w:t>Sì</w:t>
            </w:r>
          </w:p>
          <w:p w14:paraId="73E00A22" w14:textId="77777777" w:rsidR="00705790" w:rsidRPr="00ED6554" w:rsidRDefault="00705790" w:rsidP="00E126FB">
            <w:pPr>
              <w:jc w:val="center"/>
            </w:pPr>
            <w:r w:rsidRPr="000F7F07">
              <w:rPr>
                <w:rStyle w:val="unicode"/>
                <w:rFonts w:ascii="MS Mincho" w:eastAsia="MS Mincho" w:hAnsi="MS Mincho" w:cs="MS Mincho" w:hint="eastAsia"/>
                <w:sz w:val="22"/>
                <w:szCs w:val="27"/>
              </w:rPr>
              <w:t>☐</w:t>
            </w:r>
          </w:p>
        </w:tc>
        <w:tc>
          <w:tcPr>
            <w:tcW w:w="607" w:type="pct"/>
            <w:vAlign w:val="center"/>
          </w:tcPr>
          <w:p w14:paraId="74F1B1A2" w14:textId="77777777" w:rsidR="00705790" w:rsidRPr="00ED6554" w:rsidRDefault="00705790" w:rsidP="00E126FB">
            <w:pPr>
              <w:jc w:val="center"/>
            </w:pPr>
            <w:r w:rsidRPr="00ED6554">
              <w:rPr>
                <w:b/>
              </w:rPr>
              <w:t>No</w:t>
            </w:r>
          </w:p>
          <w:p w14:paraId="77389AA5" w14:textId="77777777" w:rsidR="00705790" w:rsidRPr="00ED6554" w:rsidRDefault="00705790" w:rsidP="00E126FB">
            <w:pPr>
              <w:jc w:val="center"/>
            </w:pPr>
            <w:r w:rsidRPr="000F7F07">
              <w:rPr>
                <w:rStyle w:val="unicode"/>
                <w:rFonts w:ascii="MS Mincho" w:eastAsia="MS Mincho" w:hAnsi="MS Mincho" w:cs="MS Mincho" w:hint="eastAsia"/>
                <w:sz w:val="22"/>
                <w:szCs w:val="27"/>
              </w:rPr>
              <w:t>☐</w:t>
            </w:r>
          </w:p>
        </w:tc>
      </w:tr>
    </w:tbl>
    <w:p w14:paraId="5B386830" w14:textId="77777777" w:rsidR="00705790" w:rsidRDefault="00705790" w:rsidP="00AB0AEA">
      <w:pPr>
        <w:ind w:left="284"/>
      </w:pPr>
    </w:p>
    <w:p w14:paraId="1E01EB7B" w14:textId="77777777" w:rsidR="00705790" w:rsidRPr="00ED6554" w:rsidRDefault="00705790" w:rsidP="00AB0AEA">
      <w:pPr>
        <w:ind w:left="284"/>
      </w:pPr>
    </w:p>
    <w:tbl>
      <w:tblPr>
        <w:tblW w:w="4772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95959"/>
        <w:tblLayout w:type="fixed"/>
        <w:tblLook w:val="01E0" w:firstRow="1" w:lastRow="1" w:firstColumn="1" w:lastColumn="1" w:noHBand="0" w:noVBand="0"/>
      </w:tblPr>
      <w:tblGrid>
        <w:gridCol w:w="10272"/>
      </w:tblGrid>
      <w:tr w:rsidR="005E7D14" w:rsidRPr="00ED6554" w14:paraId="660F754D" w14:textId="77777777" w:rsidTr="00B20BC8">
        <w:trPr>
          <w:trHeight w:val="515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4AB392B1" w14:textId="77777777" w:rsidR="005E7D14" w:rsidRPr="00E56401" w:rsidRDefault="00B20BC8" w:rsidP="00B20BC8">
            <w:pPr>
              <w:ind w:left="199"/>
              <w:rPr>
                <w:b/>
              </w:rPr>
            </w:pPr>
            <w:r w:rsidRPr="00E56401">
              <w:rPr>
                <w:b/>
              </w:rPr>
              <w:t xml:space="preserve">1. </w:t>
            </w:r>
            <w:r w:rsidR="005E7D14" w:rsidRPr="00E56401">
              <w:rPr>
                <w:b/>
              </w:rPr>
              <w:t>Situazione inizial</w:t>
            </w:r>
            <w:r w:rsidR="008E0AF6">
              <w:rPr>
                <w:b/>
              </w:rPr>
              <w:t>e</w:t>
            </w:r>
          </w:p>
        </w:tc>
      </w:tr>
      <w:tr w:rsidR="00EB0AF4" w:rsidRPr="001F112C" w14:paraId="009DE606" w14:textId="77777777" w:rsidTr="00AB0AEA">
        <w:tblPrEx>
          <w:shd w:val="clear" w:color="auto" w:fill="auto"/>
        </w:tblPrEx>
        <w:trPr>
          <w:trHeight w:val="567"/>
        </w:trPr>
        <w:tc>
          <w:tcPr>
            <w:tcW w:w="5000" w:type="pct"/>
          </w:tcPr>
          <w:p w14:paraId="7A14057A" w14:textId="77777777" w:rsidR="001F112C" w:rsidRPr="001F112C" w:rsidRDefault="009A4103" w:rsidP="001F112C">
            <w:pPr>
              <w:rPr>
                <w:b/>
              </w:rPr>
            </w:pPr>
            <w:proofErr w:type="spellStart"/>
            <w:r w:rsidRPr="00E56401">
              <w:rPr>
                <w:b/>
              </w:rPr>
              <w:t>Qual’è</w:t>
            </w:r>
            <w:proofErr w:type="spellEnd"/>
            <w:r w:rsidRPr="00E56401">
              <w:rPr>
                <w:b/>
              </w:rPr>
              <w:t xml:space="preserve"> la situazione iniziale della PCI?</w:t>
            </w:r>
          </w:p>
          <w:p w14:paraId="6D2318D9" w14:textId="77777777" w:rsidR="001F112C" w:rsidRPr="001F112C" w:rsidRDefault="001F112C" w:rsidP="001F112C"/>
          <w:p w14:paraId="767D1CAA" w14:textId="77777777" w:rsidR="001F112C" w:rsidRPr="001F112C" w:rsidRDefault="007436BC" w:rsidP="001F112C">
            <w:pPr>
              <w:jc w:val="both"/>
            </w:pPr>
            <w:r w:rsidRPr="00942396">
              <w:t>Sintesi situazione iniziale e obiettivi, inserire una storia della carriera professionale e formativa della PCI</w:t>
            </w:r>
            <w:r w:rsidRPr="007436BC">
              <w:rPr/>
              <w:t xml:space="preserve">. </w:t>
            </w:r>
          </w:p>
          <w:p w14:paraId="38C18BE3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«SITUAZIONE_INIZIALE»</w:t>
            </w:r>
          </w:p>
          <w:p w14:paraId="74204D1E" w14:textId="77777777" w:rsidR="001F112C" w:rsidRPr="001F112C" w:rsidRDefault="001F112C" w:rsidP="001F112C"/>
          <w:p w14:paraId="163B66F2" w14:textId="77777777" w:rsidR="001F112C" w:rsidRPr="001F112C" w:rsidRDefault="001F112C" w:rsidP="001F112C"/>
          <w:p w14:paraId="7FE90CE1" w14:textId="77777777" w:rsidR="001F112C" w:rsidRPr="001F112C" w:rsidRDefault="001F112C" w:rsidP="001F112C">
            <w:pPr>
              <w:rPr>
                <w:b/>
              </w:rPr>
            </w:pPr>
            <w:r w:rsidRPr="001F112C">
              <w:rPr>
                <w:b/>
              </w:rPr>
              <w:t xml:space="preserve">Quale/Quali sono il/i settore/i di riferimento su cui viene </w:t>
            </w:r>
            <w:proofErr w:type="spellStart"/>
            <w:r w:rsidRPr="001F112C">
              <w:rPr>
                <w:b/>
              </w:rPr>
              <w:t>effettuat</w:t>
            </w:r>
            <w:proofErr w:type="spellEnd"/>
            <w:r w:rsidR="009A4103">
              <w:rPr>
                <w:b/>
              </w:rPr>
              <w:t>/è stato effettuato</w:t>
            </w:r>
            <w:r w:rsidRPr="001F112C">
              <w:rPr>
                <w:b/>
              </w:rPr>
              <w:t xml:space="preserve"> il rilevamento?</w:t>
            </w:r>
          </w:p>
          <w:p w14:paraId="2AA01212" w14:textId="77777777" w:rsidR="001F112C" w:rsidRPr="001F112C" w:rsidRDefault="001F112C" w:rsidP="001F112C"/>
          <w:p w14:paraId="59E1F99B" w14:textId="77777777" w:rsidR="00D64303" w:rsidRPr="00942396" w:rsidRDefault="001F112C" w:rsidP="001F112C">
            <w:pPr>
              <w:jc w:val="both"/>
            </w:pPr>
            <w:r w:rsidRPr="00942396">
              <w:t xml:space="preserve">Es.: Generico, meccanica, automazione, logistica, elettrico </w:t>
            </w:r>
            <w:proofErr w:type="spellStart"/>
            <w:r w:rsidRPr="00942396">
              <w:t>ecc</w:t>
            </w:r>
            <w:proofErr w:type="spellEnd"/>
            <w:r w:rsidRPr="00942396">
              <w:t>… Indicare eventuali settori in cui si svolge un rilevamento approfondito teorico o pratico</w:t>
            </w:r>
          </w:p>
          <w:p w14:paraId="4D318A92" w14:textId="77777777" w:rsidR="00FE04EB" w:rsidRPr="001F112C" w:rsidRDefault="00FE04EB" w:rsidP="001F112C">
            <w:pPr>
              <w:jc w:val="both"/>
            </w:pPr>
            <w:r>
              <w:rPr>
                <w:lang w:val="it-CH"/>
              </w:rPr>
              <w:t>«SETTORE_RIFERIMENTO»</w:t>
            </w:r>
          </w:p>
        </w:tc>
      </w:tr>
    </w:tbl>
    <w:p w14:paraId="448E25A2" w14:textId="77777777" w:rsidR="00205B01" w:rsidRDefault="00163FFB">
      <w:r w:rsidRPr="00ED6554">
        <w:br w:type="page"/>
      </w:r>
    </w:p>
    <w:p w14:paraId="1C468D33" w14:textId="77777777" w:rsidR="00B20BC8" w:rsidRPr="00ED6554" w:rsidRDefault="00B20BC8" w:rsidP="00B20BC8">
      <w:pPr>
        <w:ind w:left="360"/>
        <w:rPr>
          <w:b/>
          <w:color w:val="FFFFFF"/>
          <w:lang w:val="it-CH"/>
        </w:rPr>
      </w:pPr>
      <w:r>
        <w:rPr>
          <w:b/>
          <w:color w:val="FFFFFF"/>
          <w:lang w:val="it-CH"/>
        </w:rPr>
        <w:lastRenderedPageBreak/>
        <w:t xml:space="preserve">2. </w:t>
      </w:r>
      <w:r w:rsidRPr="00ED6554">
        <w:rPr>
          <w:b/>
          <w:color w:val="FFFFFF"/>
          <w:lang w:val="it-CH"/>
        </w:rPr>
        <w:t>Verifica delle competenze del partecipante</w:t>
      </w:r>
    </w:p>
    <w:p w14:paraId="59A39832" w14:textId="77777777" w:rsidR="00B20BC8" w:rsidRDefault="00B20BC8" w:rsidP="00B20BC8"/>
    <w:tbl>
      <w:tblPr>
        <w:tblW w:w="4772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72"/>
      </w:tblGrid>
      <w:tr w:rsidR="00EF05D0" w:rsidRPr="00ED6554" w14:paraId="0875D92B" w14:textId="77777777" w:rsidTr="0002783D">
        <w:trPr>
          <w:trHeight w:val="56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412989E" w14:textId="77777777" w:rsidR="00EF05D0" w:rsidRPr="00ED6554" w:rsidRDefault="00EF05D0" w:rsidP="0002783D">
            <w:pPr>
              <w:ind w:left="199"/>
              <w:rPr>
                <w:b/>
                <w:sz w:val="18"/>
                <w:szCs w:val="18"/>
              </w:rPr>
            </w:pPr>
            <w:r>
              <w:rPr>
                <w:b/>
              </w:rPr>
              <w:t>2</w:t>
            </w:r>
            <w:r w:rsidRPr="00ED6554">
              <w:rPr>
                <w:b/>
              </w:rPr>
              <w:t xml:space="preserve">. </w:t>
            </w:r>
            <w:r>
              <w:rPr>
                <w:b/>
              </w:rPr>
              <w:t>Situazione della persona in cerca d’impiego al termine della misura</w:t>
            </w:r>
          </w:p>
        </w:tc>
      </w:tr>
      <w:tr w:rsidR="00EF05D0" w:rsidRPr="00ED6554" w14:paraId="1D960E24" w14:textId="77777777" w:rsidTr="0002783D">
        <w:trPr>
          <w:trHeight w:val="567"/>
        </w:trPr>
        <w:tc>
          <w:tcPr>
            <w:tcW w:w="5000" w:type="pct"/>
            <w:vAlign w:val="center"/>
          </w:tcPr>
          <w:p w14:paraId="2C18EC29" w14:textId="77777777" w:rsidR="00EF05D0" w:rsidRDefault="00EF05D0" w:rsidP="0002783D">
            <w:pPr>
              <w:rPr>
                <w:szCs w:val="16"/>
              </w:rPr>
            </w:pPr>
          </w:p>
          <w:tbl>
            <w:tblPr>
              <w:tblW w:w="0" w:type="auto"/>
              <w:tblInd w:w="2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647"/>
              <w:gridCol w:w="960"/>
            </w:tblGrid>
            <w:tr w:rsidR="00EF05D0" w:rsidRPr="00ED6554" w14:paraId="1F366060" w14:textId="77777777" w:rsidTr="00CC2071">
              <w:trPr>
                <w:trHeight w:val="717"/>
              </w:trPr>
              <w:tc>
                <w:tcPr>
                  <w:tcW w:w="8647" w:type="dxa"/>
                </w:tcPr>
                <w:p w14:paraId="5328BACF" w14:textId="77777777" w:rsidR="00EF05D0" w:rsidRPr="00ED6554" w:rsidRDefault="00EF05D0" w:rsidP="0002783D">
                  <w:pPr>
                    <w:spacing w:before="120"/>
                    <w:jc w:val="both"/>
                  </w:pPr>
                  <w:r w:rsidRPr="005F6F63">
                    <w:rPr>
                      <w:bCs/>
                      <w:szCs w:val="16"/>
                    </w:rPr>
                    <w:t xml:space="preserve">Competenze/esperienze della PCI che fanno presupporre </w:t>
                  </w:r>
                  <w:r w:rsidRPr="000D15E0">
                    <w:rPr>
                      <w:b/>
                      <w:bCs/>
                      <w:szCs w:val="16"/>
                    </w:rPr>
                    <w:t>un reinserimento a breve termine</w:t>
                  </w:r>
                  <w:r w:rsidRPr="005F6F63">
                    <w:rPr>
                      <w:bCs/>
                      <w:szCs w:val="16"/>
                    </w:rPr>
                    <w:t xml:space="preserve"> nel settore industriale</w:t>
                  </w:r>
                </w:p>
              </w:tc>
              <w:tc>
                <w:tcPr>
                  <w:tcW w:w="960" w:type="dxa"/>
                  <w:vAlign w:val="center"/>
                </w:tcPr>
                <w:p w14:paraId="5C936FD7" w14:textId="77777777" w:rsidR="00EF05D0" w:rsidRPr="000D15E0" w:rsidRDefault="00EF05D0" w:rsidP="0002783D">
                  <w:pPr>
                    <w:spacing w:before="120"/>
                    <w:jc w:val="center"/>
                  </w:pPr>
                  <w:r w:rsidRPr="000D15E0">
                    <w:t>«REINS_BREVE»</w:t>
                  </w:r>
                </w:p>
              </w:tc>
            </w:tr>
            <w:tr w:rsidR="00EF05D0" w:rsidRPr="00ED6554" w14:paraId="336127F6" w14:textId="77777777" w:rsidTr="00CC2071">
              <w:trPr>
                <w:trHeight w:val="699"/>
              </w:trPr>
              <w:tc>
                <w:tcPr>
                  <w:tcW w:w="8647" w:type="dxa"/>
                </w:tcPr>
                <w:p w14:paraId="041C117B" w14:textId="77777777" w:rsidR="00EF05D0" w:rsidRPr="00ED6554" w:rsidRDefault="00EF05D0" w:rsidP="0002783D">
                  <w:pPr>
                    <w:spacing w:before="120"/>
                    <w:jc w:val="both"/>
                  </w:pPr>
                  <w:r w:rsidRPr="005F6F63">
                    <w:rPr>
                      <w:bCs/>
                      <w:szCs w:val="16"/>
                    </w:rPr>
                    <w:t xml:space="preserve">Competenze/esperienze della PCI che fanno presupporre un </w:t>
                  </w:r>
                  <w:r w:rsidRPr="000D15E0">
                    <w:rPr>
                      <w:b/>
                      <w:bCs/>
                      <w:szCs w:val="16"/>
                    </w:rPr>
                    <w:t>reinserimento a medio termine</w:t>
                  </w:r>
                  <w:r w:rsidRPr="005F6F63">
                    <w:rPr>
                      <w:bCs/>
                      <w:szCs w:val="16"/>
                    </w:rPr>
                    <w:t xml:space="preserve"> nel settore industriale</w:t>
                  </w:r>
                </w:p>
              </w:tc>
              <w:tc>
                <w:tcPr>
                  <w:tcW w:w="960" w:type="dxa"/>
                  <w:vAlign w:val="center"/>
                </w:tcPr>
                <w:p w14:paraId="43D73D8D" w14:textId="77777777" w:rsidR="00EF05D0" w:rsidRPr="000D15E0" w:rsidRDefault="00EF05D0" w:rsidP="0002783D">
                  <w:pPr>
                    <w:spacing w:before="120"/>
                    <w:jc w:val="center"/>
                  </w:pPr>
                  <w:r>
                    <w:t>«REINS_MEDIO»</w:t>
                  </w:r>
                </w:p>
              </w:tc>
            </w:tr>
            <w:tr w:rsidR="00EF05D0" w:rsidRPr="00ED6554" w14:paraId="5FEFBA74" w14:textId="77777777" w:rsidTr="00CC2071">
              <w:trPr>
                <w:trHeight w:val="580"/>
              </w:trPr>
              <w:tc>
                <w:tcPr>
                  <w:tcW w:w="8647" w:type="dxa"/>
                </w:tcPr>
                <w:p w14:paraId="3146C4C3" w14:textId="77777777" w:rsidR="00EF05D0" w:rsidRPr="00ED6554" w:rsidRDefault="00EF05D0" w:rsidP="0002783D">
                  <w:pPr>
                    <w:spacing w:after="120"/>
                    <w:jc w:val="both"/>
                    <w:rPr>
                      <w:i/>
                    </w:rPr>
                  </w:pPr>
                  <w:r w:rsidRPr="005F6F63">
                    <w:rPr>
                      <w:bCs/>
                      <w:szCs w:val="16"/>
                    </w:rPr>
                    <w:t xml:space="preserve">Competenze/esperienze della PCI che </w:t>
                  </w:r>
                  <w:r w:rsidRPr="000D15E0">
                    <w:rPr>
                      <w:b/>
                      <w:bCs/>
                      <w:szCs w:val="16"/>
                    </w:rPr>
                    <w:t>non fanno presupporre un reinserimento</w:t>
                  </w:r>
                  <w:r w:rsidRPr="005F6F63">
                    <w:rPr>
                      <w:bCs/>
                      <w:szCs w:val="16"/>
                    </w:rPr>
                    <w:t xml:space="preserve"> nel settore industriale</w:t>
                  </w:r>
                </w:p>
              </w:tc>
              <w:tc>
                <w:tcPr>
                  <w:tcW w:w="960" w:type="dxa"/>
                  <w:vAlign w:val="center"/>
                </w:tcPr>
                <w:p w14:paraId="02F72FC1" w14:textId="77777777" w:rsidR="00EF05D0" w:rsidRPr="000D15E0" w:rsidRDefault="00EF05D0" w:rsidP="0002783D">
                  <w:pPr>
                    <w:spacing w:before="120" w:after="120"/>
                    <w:jc w:val="center"/>
                  </w:pPr>
                  <w:r>
                    <w:t>«REINS_NO»</w:t>
                  </w:r>
                </w:p>
              </w:tc>
            </w:tr>
          </w:tbl>
          <w:p w14:paraId="0AD0EEF4" w14:textId="77777777" w:rsidR="00EF05D0" w:rsidRPr="00894284" w:rsidRDefault="00EF05D0" w:rsidP="0002783D">
            <w:pPr>
              <w:rPr>
                <w:szCs w:val="16"/>
              </w:rPr>
            </w:pPr>
          </w:p>
          <w:p w14:paraId="0C6BC5F5" w14:textId="77777777" w:rsidR="00EF05D0" w:rsidRPr="00894284" w:rsidRDefault="00EF05D0" w:rsidP="0002783D">
            <w:pPr>
              <w:rPr>
                <w:szCs w:val="16"/>
              </w:rPr>
            </w:pPr>
          </w:p>
        </w:tc>
      </w:tr>
      <w:tr w:rsidR="00EF05D0" w:rsidRPr="00ED6554" w14:paraId="49D71C2A" w14:textId="77777777" w:rsidTr="00EF05D0">
        <w:trPr>
          <w:trHeight w:val="567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20A92F28" w14:textId="77777777" w:rsidR="00EF05D0" w:rsidRDefault="00EF05D0" w:rsidP="00EF05D0">
            <w:pPr>
              <w:rPr>
                <w:b/>
                <w:szCs w:val="16"/>
              </w:rPr>
            </w:pPr>
          </w:p>
          <w:p w14:paraId="1582CE3A" w14:textId="77777777" w:rsidR="00EF05D0" w:rsidRPr="00EF05D0" w:rsidRDefault="00EF05D0" w:rsidP="00EF05D0">
            <w:pPr>
              <w:rPr>
                <w:b/>
                <w:szCs w:val="16"/>
              </w:rPr>
            </w:pPr>
            <w:r w:rsidRPr="00EF05D0">
              <w:rPr>
                <w:b/>
                <w:szCs w:val="16"/>
              </w:rPr>
              <w:t>Valutazione delle competenze del settore di riferimento</w:t>
            </w:r>
            <w:r>
              <w:rPr>
                <w:b/>
                <w:szCs w:val="16"/>
              </w:rPr>
              <w:t>:</w:t>
            </w:r>
          </w:p>
          <w:p w14:paraId="562E3F7E" w14:textId="77777777" w:rsidR="00EF05D0" w:rsidRPr="009A4103" w:rsidRDefault="00EF05D0" w:rsidP="009A4103">
            <w:pPr>
              <w:jc w:val="both"/>
              <w:rPr>
                <w:szCs w:val="16"/>
              </w:rPr>
            </w:pPr>
            <w:r w:rsidRPr="00942396">
              <w:rPr>
                <w:szCs w:val="16"/>
              </w:rPr>
              <w:t>(sulla base dei documenti redatti durante il percorso indicare quali competenze tecniche sono state rilevate</w:t>
            </w:r>
            <w:r w:rsidR="009A4103" w:rsidRPr="00942396">
              <w:rPr>
                <w:szCs w:val="16"/>
              </w:rPr>
              <w:t>,</w:t>
            </w:r>
            <w:r w:rsidR="009A4103" w:rsidRPr="00942396">
              <w:t xml:space="preserve"> i</w:t>
            </w:r>
            <w:r w:rsidR="009A4103" w:rsidRPr="00942396">
              <w:rPr>
                <w:szCs w:val="16"/>
              </w:rPr>
              <w:t>nserire qui anche se sono stati fatti anche stage che hanno permesso di rilevare/confermare competenze pratiche)</w:t>
            </w:r>
          </w:p>
          <w:p w14:paraId="474695FF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«VALUTAZIONE_SETTORE»</w:t>
            </w:r>
          </w:p>
          <w:p w14:paraId="79F52D94" w14:textId="77777777" w:rsidR="00EF05D0" w:rsidRPr="000D15E0" w:rsidRDefault="00EF05D0" w:rsidP="0002783D">
            <w:pPr>
              <w:rPr>
                <w:szCs w:val="16"/>
              </w:rPr>
            </w:pPr>
          </w:p>
          <w:p w14:paraId="4DE26DB7" w14:textId="77777777" w:rsidR="00EF05D0" w:rsidRDefault="00EF05D0" w:rsidP="0002783D">
            <w:pPr>
              <w:rPr>
                <w:szCs w:val="16"/>
              </w:rPr>
            </w:pPr>
          </w:p>
          <w:p w14:paraId="0297F581" w14:textId="77777777" w:rsidR="00EF05D0" w:rsidRDefault="00EF05D0" w:rsidP="0002783D">
            <w:pPr>
              <w:rPr>
                <w:szCs w:val="16"/>
              </w:rPr>
            </w:pPr>
          </w:p>
          <w:p w14:paraId="1AB1F82F" w14:textId="77777777" w:rsidR="00EF05D0" w:rsidRPr="000D15E0" w:rsidRDefault="00EF05D0" w:rsidP="0002783D">
            <w:pPr>
              <w:rPr>
                <w:szCs w:val="16"/>
              </w:rPr>
            </w:pPr>
          </w:p>
          <w:p w14:paraId="388ADDE5" w14:textId="77777777" w:rsidR="00EF05D0" w:rsidRPr="000D15E0" w:rsidRDefault="00EF05D0" w:rsidP="0002783D">
            <w:pPr>
              <w:rPr>
                <w:szCs w:val="16"/>
              </w:rPr>
            </w:pPr>
          </w:p>
          <w:p w14:paraId="426F7B39" w14:textId="77777777" w:rsidR="00EF05D0" w:rsidRDefault="00EF05D0" w:rsidP="0002783D">
            <w:pPr>
              <w:rPr>
                <w:szCs w:val="16"/>
              </w:rPr>
            </w:pPr>
          </w:p>
        </w:tc>
      </w:tr>
      <w:tr w:rsidR="00EF05D0" w:rsidRPr="009A0D4A" w14:paraId="0DCFFF27" w14:textId="77777777" w:rsidTr="00EF05D0">
        <w:trPr>
          <w:trHeight w:val="567"/>
        </w:trPr>
        <w:tc>
          <w:tcPr>
            <w:tcW w:w="5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044A8" w14:textId="77777777" w:rsidR="00EF05D0" w:rsidRDefault="00EF05D0" w:rsidP="0002783D">
            <w:pPr>
              <w:rPr>
                <w:b/>
              </w:rPr>
            </w:pPr>
          </w:p>
          <w:p w14:paraId="7436D338" w14:textId="77777777" w:rsidR="00EF05D0" w:rsidRDefault="00EF05D0" w:rsidP="00EF05D0">
            <w:pPr>
              <w:rPr>
                <w:b/>
                <w:szCs w:val="16"/>
              </w:rPr>
            </w:pPr>
            <w:r w:rsidRPr="000D15E0">
              <w:rPr>
                <w:b/>
                <w:szCs w:val="16"/>
              </w:rPr>
              <w:t>Possibili settori e ambiti:</w:t>
            </w:r>
          </w:p>
          <w:p w14:paraId="765204A6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«POSSIBILI_SETTORI»</w:t>
            </w:r>
          </w:p>
          <w:p w14:paraId="43895781" w14:textId="77777777" w:rsidR="00EF05D0" w:rsidRDefault="00EF05D0" w:rsidP="0002783D">
            <w:pPr>
              <w:rPr>
                <w:b/>
              </w:rPr>
            </w:pPr>
          </w:p>
          <w:p w14:paraId="06EECBCE" w14:textId="77777777" w:rsidR="00EF05D0" w:rsidRDefault="00EF05D0" w:rsidP="0002783D">
            <w:pPr>
              <w:rPr>
                <w:b/>
              </w:rPr>
            </w:pPr>
          </w:p>
          <w:p w14:paraId="120D4C72" w14:textId="77777777" w:rsidR="00EF05D0" w:rsidRDefault="00EF05D0" w:rsidP="0002783D">
            <w:pPr>
              <w:rPr>
                <w:b/>
              </w:rPr>
            </w:pPr>
          </w:p>
          <w:p w14:paraId="233A6425" w14:textId="77777777" w:rsidR="00EF05D0" w:rsidRDefault="00EF05D0" w:rsidP="0002783D">
            <w:pPr>
              <w:rPr>
                <w:b/>
              </w:rPr>
            </w:pPr>
          </w:p>
          <w:p w14:paraId="122091CC" w14:textId="77777777" w:rsidR="00EF05D0" w:rsidRDefault="00EF05D0" w:rsidP="0002783D">
            <w:pPr>
              <w:rPr>
                <w:b/>
              </w:rPr>
            </w:pPr>
          </w:p>
          <w:p w14:paraId="0685F4FD" w14:textId="77777777" w:rsidR="00EF05D0" w:rsidRDefault="00EF05D0" w:rsidP="0002783D">
            <w:pPr>
              <w:rPr>
                <w:b/>
              </w:rPr>
            </w:pPr>
          </w:p>
          <w:p w14:paraId="5C143206" w14:textId="77777777" w:rsidR="00EF05D0" w:rsidRPr="009A0D4A" w:rsidRDefault="00EF05D0" w:rsidP="0002783D">
            <w:pPr>
              <w:rPr>
                <w:b/>
              </w:rPr>
            </w:pPr>
          </w:p>
        </w:tc>
      </w:tr>
      <w:tr w:rsidR="00EF05D0" w:rsidRPr="00ED6554" w14:paraId="082EAE58" w14:textId="77777777" w:rsidTr="0002783D">
        <w:trPr>
          <w:trHeight w:val="567"/>
        </w:trPr>
        <w:tc>
          <w:tcPr>
            <w:tcW w:w="5000" w:type="pct"/>
            <w:vAlign w:val="center"/>
          </w:tcPr>
          <w:p w14:paraId="7F7C2F04" w14:textId="77777777" w:rsidR="00EF05D0" w:rsidRDefault="00EF05D0" w:rsidP="0002783D">
            <w:pPr>
              <w:rPr>
                <w:szCs w:val="16"/>
              </w:rPr>
            </w:pPr>
          </w:p>
          <w:p w14:paraId="5A24A0F7" w14:textId="77777777" w:rsidR="00340DFE" w:rsidRPr="00AD446C" w:rsidRDefault="00340DFE" w:rsidP="00340DFE">
            <w:pPr>
              <w:rPr>
                <w:b/>
                <w:bCs/>
              </w:rPr>
            </w:pPr>
            <w:r w:rsidRPr="00AD446C">
              <w:rPr>
                <w:b/>
                <w:bCs/>
              </w:rPr>
              <w:t>Sintesi conclusiva</w:t>
            </w:r>
            <w:r w:rsidR="00FE04EB">
              <w:rPr>
                <w:b/>
                <w:bCs/>
              </w:rPr>
              <w:t>:</w:t>
            </w:r>
          </w:p>
          <w:p w14:paraId="4A400EF4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«SINTESI_CONCLUSIVA»</w:t>
            </w:r>
          </w:p>
          <w:p w14:paraId="168A7DB6" w14:textId="77777777" w:rsidR="00EF05D0" w:rsidRPr="000D15E0" w:rsidRDefault="00EF05D0" w:rsidP="0002783D">
            <w:pPr>
              <w:rPr>
                <w:szCs w:val="16"/>
              </w:rPr>
            </w:pPr>
          </w:p>
          <w:p w14:paraId="5A056524" w14:textId="77777777" w:rsidR="00EF05D0" w:rsidRDefault="00EF05D0" w:rsidP="0002783D">
            <w:pPr>
              <w:rPr>
                <w:szCs w:val="16"/>
              </w:rPr>
            </w:pPr>
          </w:p>
          <w:p w14:paraId="1C05EE7F" w14:textId="77777777" w:rsidR="00EF05D0" w:rsidRDefault="00EF05D0" w:rsidP="0002783D">
            <w:pPr>
              <w:rPr>
                <w:szCs w:val="16"/>
              </w:rPr>
            </w:pPr>
          </w:p>
          <w:p w14:paraId="2A9B3E80" w14:textId="77777777" w:rsidR="00EF05D0" w:rsidRDefault="00EF05D0" w:rsidP="0002783D">
            <w:pPr>
              <w:rPr>
                <w:szCs w:val="16"/>
              </w:rPr>
            </w:pPr>
          </w:p>
          <w:p w14:paraId="20B98F77" w14:textId="77777777" w:rsidR="00EF05D0" w:rsidRPr="000D15E0" w:rsidRDefault="00EF05D0" w:rsidP="0002783D">
            <w:pPr>
              <w:rPr>
                <w:szCs w:val="16"/>
              </w:rPr>
            </w:pPr>
          </w:p>
          <w:p w14:paraId="09C18F57" w14:textId="77777777" w:rsidR="00EF05D0" w:rsidRPr="000D15E0" w:rsidRDefault="00EF05D0" w:rsidP="0002783D">
            <w:pPr>
              <w:rPr>
                <w:szCs w:val="16"/>
              </w:rPr>
            </w:pPr>
          </w:p>
          <w:p w14:paraId="61A4BE8A" w14:textId="77777777" w:rsidR="00EF05D0" w:rsidRPr="000D15E0" w:rsidRDefault="00EF05D0" w:rsidP="0002783D">
            <w:pPr>
              <w:rPr>
                <w:b/>
                <w:szCs w:val="16"/>
              </w:rPr>
            </w:pPr>
          </w:p>
        </w:tc>
      </w:tr>
    </w:tbl>
    <w:p w14:paraId="01E32344" w14:textId="77777777" w:rsidR="00EF05D0" w:rsidRDefault="00EF05D0" w:rsidP="00B20BC8"/>
    <w:p w14:paraId="01CC8B26" w14:textId="77777777" w:rsidR="00EF05D0" w:rsidRDefault="00EF05D0" w:rsidP="00B20BC8"/>
    <w:p w14:paraId="1F02E110" w14:textId="77777777" w:rsidR="00EF05D0" w:rsidRDefault="00EF05D0" w:rsidP="00B20BC8"/>
    <w:p w14:paraId="4C80EC63" w14:textId="77777777" w:rsidR="0008791A" w:rsidRDefault="0008791A">
      <w:r>
        <w:br w:type="page"/>
      </w:r>
    </w:p>
    <w:p w14:paraId="08F97267" w14:textId="77777777" w:rsidR="00984745" w:rsidRDefault="00984745">
      <w:bookmarkStart w:id="0" w:name="_Hlk180659316"/>
    </w:p>
    <w:tbl>
      <w:tblPr>
        <w:tblW w:w="4772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0D9" w:themeFill="accent4" w:themeFillTint="66"/>
        <w:tblLayout w:type="fixed"/>
        <w:tblLook w:val="01E0" w:firstRow="1" w:lastRow="1" w:firstColumn="1" w:lastColumn="1" w:noHBand="0" w:noVBand="0"/>
      </w:tblPr>
      <w:tblGrid>
        <w:gridCol w:w="4991"/>
        <w:gridCol w:w="1247"/>
        <w:gridCol w:w="31"/>
        <w:gridCol w:w="955"/>
        <w:gridCol w:w="6"/>
        <w:gridCol w:w="1095"/>
        <w:gridCol w:w="1066"/>
        <w:gridCol w:w="109"/>
        <w:gridCol w:w="772"/>
      </w:tblGrid>
      <w:tr w:rsidR="00B20BC8" w:rsidRPr="00B20BC8" w14:paraId="6327ADFE" w14:textId="77777777" w:rsidTr="00B20BC8">
        <w:trPr>
          <w:trHeight w:val="535"/>
        </w:trPr>
        <w:tc>
          <w:tcPr>
            <w:tcW w:w="5000" w:type="pct"/>
            <w:gridSpan w:val="9"/>
            <w:shd w:val="clear" w:color="auto" w:fill="CCC0D9" w:themeFill="accent4" w:themeFillTint="66"/>
            <w:vAlign w:val="center"/>
          </w:tcPr>
          <w:p w14:paraId="64A68420" w14:textId="77777777" w:rsidR="00186BC5" w:rsidRPr="00B20BC8" w:rsidRDefault="00B20BC8" w:rsidP="00B20BC8">
            <w:pPr>
              <w:ind w:left="360"/>
              <w:rPr>
                <w:b/>
                <w:lang w:val="it-CH"/>
              </w:rPr>
            </w:pPr>
            <w:r w:rsidRPr="00B20BC8">
              <w:rPr>
                <w:b/>
                <w:lang w:val="it-CH"/>
              </w:rPr>
              <w:t xml:space="preserve">3. </w:t>
            </w:r>
            <w:r w:rsidR="00186BC5" w:rsidRPr="00B20BC8">
              <w:rPr>
                <w:b/>
                <w:lang w:val="it-CH"/>
              </w:rPr>
              <w:t>Verifica delle competenze del partecipante</w:t>
            </w:r>
          </w:p>
        </w:tc>
      </w:tr>
      <w:tr w:rsidR="009F3730" w:rsidRPr="00ED6554" w14:paraId="55D29219" w14:textId="77777777" w:rsidTr="0090634B">
        <w:tblPrEx>
          <w:shd w:val="clear" w:color="auto" w:fill="auto"/>
        </w:tblPrEx>
        <w:trPr>
          <w:trHeight w:val="340"/>
        </w:trPr>
        <w:tc>
          <w:tcPr>
            <w:tcW w:w="2429" w:type="pct"/>
            <w:tcBorders>
              <w:top w:val="single" w:sz="4" w:space="0" w:color="auto"/>
            </w:tcBorders>
            <w:vAlign w:val="center"/>
          </w:tcPr>
          <w:p w14:paraId="044AD879" w14:textId="77777777" w:rsidR="00C9626E" w:rsidRPr="00ED6554" w:rsidRDefault="00B20BC8" w:rsidP="00CE5E58">
            <w:pPr>
              <w:rPr>
                <w:b/>
              </w:rPr>
            </w:pPr>
            <w:r>
              <w:rPr>
                <w:b/>
              </w:rPr>
              <w:t>3</w:t>
            </w:r>
            <w:r w:rsidR="000333BE" w:rsidRPr="00ED6554">
              <w:rPr>
                <w:b/>
              </w:rPr>
              <w:t xml:space="preserve">.1. </w:t>
            </w:r>
            <w:r w:rsidR="00C9626E" w:rsidRPr="00ED6554">
              <w:rPr>
                <w:b/>
              </w:rPr>
              <w:t xml:space="preserve">Competenze personali </w:t>
            </w:r>
          </w:p>
        </w:tc>
        <w:tc>
          <w:tcPr>
            <w:tcW w:w="622" w:type="pct"/>
            <w:gridSpan w:val="2"/>
            <w:vAlign w:val="center"/>
          </w:tcPr>
          <w:p w14:paraId="465F3C59" w14:textId="77777777" w:rsidR="00C9626E" w:rsidRPr="00ED6554" w:rsidRDefault="00C9626E" w:rsidP="00A117FA">
            <w:pPr>
              <w:jc w:val="center"/>
              <w:rPr>
                <w:b/>
                <w:sz w:val="16"/>
                <w:szCs w:val="12"/>
              </w:rPr>
            </w:pPr>
            <w:r w:rsidRPr="00ED6554">
              <w:rPr>
                <w:b/>
                <w:sz w:val="16"/>
                <w:szCs w:val="12"/>
              </w:rPr>
              <w:t>Molto buone</w:t>
            </w:r>
          </w:p>
        </w:tc>
        <w:tc>
          <w:tcPr>
            <w:tcW w:w="468" w:type="pct"/>
            <w:gridSpan w:val="2"/>
            <w:vAlign w:val="center"/>
          </w:tcPr>
          <w:p w14:paraId="4E9B0A7B" w14:textId="77777777" w:rsidR="00C9626E" w:rsidRPr="00ED6554" w:rsidRDefault="00C9626E" w:rsidP="00A117FA">
            <w:pPr>
              <w:jc w:val="center"/>
              <w:rPr>
                <w:b/>
                <w:sz w:val="16"/>
                <w:szCs w:val="12"/>
              </w:rPr>
            </w:pPr>
            <w:r w:rsidRPr="00ED6554">
              <w:rPr>
                <w:b/>
                <w:sz w:val="16"/>
                <w:szCs w:val="12"/>
              </w:rPr>
              <w:t>Buone</w:t>
            </w:r>
          </w:p>
        </w:tc>
        <w:tc>
          <w:tcPr>
            <w:tcW w:w="533" w:type="pct"/>
            <w:vAlign w:val="center"/>
          </w:tcPr>
          <w:p w14:paraId="2CEDFCF5" w14:textId="77777777" w:rsidR="00C9626E" w:rsidRPr="00ED6554" w:rsidRDefault="00C9626E" w:rsidP="00A117FA">
            <w:pPr>
              <w:jc w:val="center"/>
              <w:rPr>
                <w:b/>
                <w:sz w:val="16"/>
                <w:szCs w:val="12"/>
              </w:rPr>
            </w:pPr>
            <w:r w:rsidRPr="00ED6554">
              <w:rPr>
                <w:b/>
                <w:sz w:val="16"/>
                <w:szCs w:val="12"/>
              </w:rPr>
              <w:t>Sufficienti</w:t>
            </w:r>
          </w:p>
        </w:tc>
        <w:tc>
          <w:tcPr>
            <w:tcW w:w="519" w:type="pct"/>
            <w:vAlign w:val="center"/>
          </w:tcPr>
          <w:p w14:paraId="410E088A" w14:textId="77777777" w:rsidR="00C9626E" w:rsidRPr="00ED6554" w:rsidRDefault="00A117FA" w:rsidP="00A117FA">
            <w:pPr>
              <w:jc w:val="center"/>
              <w:rPr>
                <w:b/>
                <w:sz w:val="16"/>
                <w:szCs w:val="12"/>
              </w:rPr>
            </w:pPr>
            <w:r w:rsidRPr="00ED6554">
              <w:rPr>
                <w:b/>
                <w:sz w:val="16"/>
                <w:szCs w:val="12"/>
              </w:rPr>
              <w:t>Insufficienti</w:t>
            </w:r>
          </w:p>
        </w:tc>
        <w:tc>
          <w:tcPr>
            <w:tcW w:w="429" w:type="pct"/>
            <w:gridSpan w:val="2"/>
            <w:vAlign w:val="center"/>
          </w:tcPr>
          <w:p w14:paraId="526A5F30" w14:textId="77777777" w:rsidR="00C9626E" w:rsidRPr="00ED6554" w:rsidRDefault="006952E1" w:rsidP="00A117FA">
            <w:pPr>
              <w:jc w:val="center"/>
              <w:rPr>
                <w:b/>
                <w:sz w:val="16"/>
                <w:szCs w:val="12"/>
              </w:rPr>
            </w:pPr>
            <w:r w:rsidRPr="00ED6554">
              <w:rPr>
                <w:b/>
                <w:sz w:val="16"/>
                <w:szCs w:val="12"/>
              </w:rPr>
              <w:t>N.V</w:t>
            </w:r>
            <w:r w:rsidR="00C9626E" w:rsidRPr="00ED6554">
              <w:rPr>
                <w:b/>
                <w:sz w:val="16"/>
                <w:szCs w:val="12"/>
              </w:rPr>
              <w:t>.</w:t>
            </w:r>
          </w:p>
        </w:tc>
      </w:tr>
      <w:bookmarkEnd w:id="0"/>
      <w:tr w:rsidR="00713C2E" w:rsidRPr="00ED6554" w14:paraId="54BD354F" w14:textId="77777777" w:rsidTr="009963A2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0A3BA4DF" w14:textId="77777777" w:rsidR="00713C2E" w:rsidRPr="0008791A" w:rsidRDefault="00713C2E" w:rsidP="00713C2E">
            <w:pPr>
              <w:rPr>
                <w:rFonts w:cs="Arial"/>
              </w:rPr>
            </w:pPr>
            <w:r w:rsidRPr="0008791A">
              <w:rPr>
                <w:rFonts w:cs="Arial"/>
              </w:rPr>
              <w:t>Impegno, motivazione</w:t>
            </w:r>
          </w:p>
        </w:tc>
        <w:tc>
          <w:tcPr>
            <w:tcW w:w="622" w:type="pct"/>
            <w:gridSpan w:val="2"/>
          </w:tcPr>
          <w:p w14:paraId="2D30C60C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«P0_MB»</w:t>
            </w:r>
          </w:p>
        </w:tc>
        <w:tc>
          <w:tcPr>
            <w:tcW w:w="468" w:type="pct"/>
            <w:gridSpan w:val="2"/>
          </w:tcPr>
          <w:p w14:paraId="432A7554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«P0_B»</w:t>
            </w:r>
          </w:p>
        </w:tc>
        <w:tc>
          <w:tcPr>
            <w:tcW w:w="533" w:type="pct"/>
          </w:tcPr>
          <w:p w14:paraId="4EE3EF7B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«P0_S»</w:t>
            </w:r>
          </w:p>
        </w:tc>
        <w:tc>
          <w:tcPr>
            <w:tcW w:w="519" w:type="pct"/>
          </w:tcPr>
          <w:p w14:paraId="196724F7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«P0_I»</w:t>
            </w:r>
          </w:p>
        </w:tc>
        <w:tc>
          <w:tcPr>
            <w:tcW w:w="429" w:type="pct"/>
            <w:gridSpan w:val="2"/>
          </w:tcPr>
          <w:p w14:paraId="2501E50F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«P0_NV»</w:t>
            </w:r>
          </w:p>
        </w:tc>
      </w:tr>
      <w:tr w:rsidR="00713C2E" w:rsidRPr="00ED6554" w14:paraId="23DFD061" w14:textId="77777777" w:rsidTr="009963A2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79B2EEC3" w14:textId="77777777" w:rsidR="00713C2E" w:rsidRPr="0008791A" w:rsidRDefault="00713C2E" w:rsidP="00713C2E">
            <w:pPr>
              <w:rPr>
                <w:rFonts w:cs="Arial"/>
              </w:rPr>
            </w:pPr>
            <w:r w:rsidRPr="0008791A">
              <w:rPr>
                <w:rFonts w:cs="Arial"/>
              </w:rPr>
              <w:t>Iniziativa personale</w:t>
            </w:r>
          </w:p>
        </w:tc>
        <w:tc>
          <w:tcPr>
            <w:tcW w:w="622" w:type="pct"/>
            <w:gridSpan w:val="2"/>
          </w:tcPr>
          <w:p w14:paraId="607EB197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«P1_MB»</w:t>
            </w:r>
          </w:p>
        </w:tc>
        <w:tc>
          <w:tcPr>
            <w:tcW w:w="468" w:type="pct"/>
            <w:gridSpan w:val="2"/>
          </w:tcPr>
          <w:p w14:paraId="776FC658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«P1_B»</w:t>
            </w:r>
          </w:p>
        </w:tc>
        <w:tc>
          <w:tcPr>
            <w:tcW w:w="533" w:type="pct"/>
          </w:tcPr>
          <w:p w14:paraId="16190BAB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«P1_S»</w:t>
            </w:r>
          </w:p>
        </w:tc>
        <w:tc>
          <w:tcPr>
            <w:tcW w:w="519" w:type="pct"/>
          </w:tcPr>
          <w:p w14:paraId="59E14F99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«P1_I»</w:t>
            </w:r>
          </w:p>
        </w:tc>
        <w:tc>
          <w:tcPr>
            <w:tcW w:w="429" w:type="pct"/>
            <w:gridSpan w:val="2"/>
          </w:tcPr>
          <w:p w14:paraId="33B78E6E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«P1_NV»</w:t>
            </w:r>
          </w:p>
        </w:tc>
      </w:tr>
      <w:tr w:rsidR="00713C2E" w:rsidRPr="00ED6554" w14:paraId="50298E5E" w14:textId="77777777" w:rsidTr="009963A2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5C49D87A" w14:textId="77777777" w:rsidR="00713C2E" w:rsidRPr="0008791A" w:rsidRDefault="00713C2E" w:rsidP="00713C2E">
            <w:pPr>
              <w:rPr>
                <w:rFonts w:cs="Arial"/>
              </w:rPr>
            </w:pPr>
            <w:r w:rsidRPr="0008791A">
              <w:rPr>
                <w:rFonts w:cs="Arial"/>
              </w:rPr>
              <w:t>Autonomia</w:t>
            </w:r>
          </w:p>
        </w:tc>
        <w:tc>
          <w:tcPr>
            <w:tcW w:w="622" w:type="pct"/>
            <w:gridSpan w:val="2"/>
          </w:tcPr>
          <w:p w14:paraId="1802A5DA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«P2_MB»</w:t>
            </w:r>
          </w:p>
        </w:tc>
        <w:tc>
          <w:tcPr>
            <w:tcW w:w="468" w:type="pct"/>
            <w:gridSpan w:val="2"/>
          </w:tcPr>
          <w:p w14:paraId="38A15464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«P2_B»</w:t>
            </w:r>
          </w:p>
        </w:tc>
        <w:tc>
          <w:tcPr>
            <w:tcW w:w="533" w:type="pct"/>
          </w:tcPr>
          <w:p w14:paraId="202F6303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«P2_S»</w:t>
            </w:r>
          </w:p>
        </w:tc>
        <w:tc>
          <w:tcPr>
            <w:tcW w:w="519" w:type="pct"/>
          </w:tcPr>
          <w:p w14:paraId="54F62608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«P2_I»</w:t>
            </w:r>
          </w:p>
        </w:tc>
        <w:tc>
          <w:tcPr>
            <w:tcW w:w="429" w:type="pct"/>
            <w:gridSpan w:val="2"/>
          </w:tcPr>
          <w:p w14:paraId="021DE6BD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«P2_NV»</w:t>
            </w:r>
          </w:p>
        </w:tc>
      </w:tr>
      <w:tr w:rsidR="00713C2E" w:rsidRPr="00ED6554" w14:paraId="6BEF36C7" w14:textId="77777777" w:rsidTr="009963A2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65477E58" w14:textId="77777777" w:rsidR="00713C2E" w:rsidRPr="0008791A" w:rsidRDefault="00713C2E" w:rsidP="00713C2E">
            <w:pPr>
              <w:rPr>
                <w:rFonts w:cs="Arial"/>
              </w:rPr>
            </w:pPr>
            <w:r w:rsidRPr="0008791A">
              <w:rPr>
                <w:rFonts w:cs="Arial"/>
              </w:rPr>
              <w:t xml:space="preserve">Puntualità </w:t>
            </w:r>
          </w:p>
        </w:tc>
        <w:tc>
          <w:tcPr>
            <w:tcW w:w="622" w:type="pct"/>
            <w:gridSpan w:val="2"/>
          </w:tcPr>
          <w:p w14:paraId="02C6F0C8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«P3_MB»</w:t>
            </w:r>
          </w:p>
        </w:tc>
        <w:tc>
          <w:tcPr>
            <w:tcW w:w="468" w:type="pct"/>
            <w:gridSpan w:val="2"/>
          </w:tcPr>
          <w:p w14:paraId="250FD0F8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«P3_B»</w:t>
            </w:r>
          </w:p>
        </w:tc>
        <w:tc>
          <w:tcPr>
            <w:tcW w:w="533" w:type="pct"/>
          </w:tcPr>
          <w:p w14:paraId="6AD0894B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«P3_S»</w:t>
            </w:r>
          </w:p>
        </w:tc>
        <w:tc>
          <w:tcPr>
            <w:tcW w:w="519" w:type="pct"/>
          </w:tcPr>
          <w:p w14:paraId="5D2FF2DD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«P3_I»</w:t>
            </w:r>
          </w:p>
        </w:tc>
        <w:tc>
          <w:tcPr>
            <w:tcW w:w="429" w:type="pct"/>
            <w:gridSpan w:val="2"/>
          </w:tcPr>
          <w:p w14:paraId="1384E26D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«P3_NV»</w:t>
            </w:r>
          </w:p>
        </w:tc>
      </w:tr>
      <w:tr w:rsidR="00713C2E" w:rsidRPr="00ED6554" w14:paraId="68A83EAF" w14:textId="77777777" w:rsidTr="009963A2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53155F90" w14:textId="77777777" w:rsidR="00713C2E" w:rsidRPr="0008791A" w:rsidRDefault="00713C2E" w:rsidP="00713C2E">
            <w:pPr>
              <w:rPr>
                <w:rFonts w:cs="Arial"/>
              </w:rPr>
            </w:pPr>
            <w:r w:rsidRPr="0008791A">
              <w:rPr>
                <w:rFonts w:cs="Arial"/>
              </w:rPr>
              <w:t>Modo di presentarsi</w:t>
            </w:r>
          </w:p>
        </w:tc>
        <w:tc>
          <w:tcPr>
            <w:tcW w:w="622" w:type="pct"/>
            <w:gridSpan w:val="2"/>
          </w:tcPr>
          <w:p w14:paraId="75FFE71C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«P4_MB»</w:t>
            </w:r>
          </w:p>
        </w:tc>
        <w:tc>
          <w:tcPr>
            <w:tcW w:w="468" w:type="pct"/>
            <w:gridSpan w:val="2"/>
          </w:tcPr>
          <w:p w14:paraId="7552082B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«P4_B»</w:t>
            </w:r>
          </w:p>
        </w:tc>
        <w:tc>
          <w:tcPr>
            <w:tcW w:w="533" w:type="pct"/>
          </w:tcPr>
          <w:p w14:paraId="67104225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«P4_S»</w:t>
            </w:r>
          </w:p>
        </w:tc>
        <w:tc>
          <w:tcPr>
            <w:tcW w:w="519" w:type="pct"/>
          </w:tcPr>
          <w:p w14:paraId="75C66E43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«P4_I»</w:t>
            </w:r>
          </w:p>
        </w:tc>
        <w:tc>
          <w:tcPr>
            <w:tcW w:w="429" w:type="pct"/>
            <w:gridSpan w:val="2"/>
          </w:tcPr>
          <w:p w14:paraId="588104F6" w14:textId="77777777" w:rsidR="00713C2E" w:rsidRPr="000F7F07" w:rsidRDefault="00713C2E" w:rsidP="00713C2E">
            <w:pPr>
              <w:jc w:val="center"/>
              <w:rPr>
                <w:sz w:val="22"/>
              </w:rPr>
            </w:pPr>
            <w:r>
              <w:rPr>
                <w:rFonts w:ascii="Calibri" w:hAnsi="Calibri"/>
                <w:color w:val="000000"/>
              </w:rPr>
              <w:t>«P4_NV»</w:t>
            </w:r>
          </w:p>
        </w:tc>
      </w:tr>
      <w:tr w:rsidR="0008791A" w:rsidRPr="00ED6554" w14:paraId="28827381" w14:textId="77777777" w:rsidTr="0064248B">
        <w:tblPrEx>
          <w:shd w:val="clear" w:color="auto" w:fill="auto"/>
        </w:tblPrEx>
        <w:trPr>
          <w:trHeight w:val="284"/>
        </w:trPr>
        <w:tc>
          <w:tcPr>
            <w:tcW w:w="5000" w:type="pct"/>
            <w:gridSpan w:val="9"/>
          </w:tcPr>
          <w:p w14:paraId="1979C04E" w14:textId="77777777" w:rsidR="0008791A" w:rsidRDefault="0008791A" w:rsidP="0008791A">
            <w:pPr>
              <w:rPr>
                <w:rFonts w:cs="Arial"/>
              </w:rPr>
            </w:pPr>
            <w:r w:rsidRPr="00ED6554">
              <w:rPr>
                <w:rFonts w:cs="Arial"/>
              </w:rPr>
              <w:t>Osservazioni:</w:t>
            </w:r>
          </w:p>
          <w:p w14:paraId="6ED3260F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«OSS_PERSONALI»</w:t>
            </w:r>
          </w:p>
          <w:p w14:paraId="3567F05B" w14:textId="77777777" w:rsidR="0008791A" w:rsidRDefault="0008791A" w:rsidP="0008791A">
            <w:pPr>
              <w:rPr>
                <w:rFonts w:cs="Arial"/>
              </w:rPr>
            </w:pPr>
          </w:p>
          <w:p w14:paraId="6F7CA3E7" w14:textId="77777777" w:rsidR="008C145A" w:rsidRDefault="008C145A" w:rsidP="0008791A">
            <w:pPr>
              <w:rPr>
                <w:rFonts w:cs="Arial"/>
              </w:rPr>
            </w:pPr>
          </w:p>
          <w:p w14:paraId="1BA8D4C0" w14:textId="77777777" w:rsidR="0008791A" w:rsidRDefault="0008791A" w:rsidP="0008791A">
            <w:pPr>
              <w:rPr>
                <w:rFonts w:cs="Arial"/>
              </w:rPr>
            </w:pPr>
          </w:p>
          <w:p w14:paraId="36F678BB" w14:textId="77777777" w:rsidR="0008791A" w:rsidRPr="00ED6554" w:rsidRDefault="0008791A" w:rsidP="0008791A">
            <w:pPr>
              <w:rPr>
                <w:rFonts w:cs="Arial"/>
              </w:rPr>
            </w:pPr>
          </w:p>
        </w:tc>
      </w:tr>
      <w:tr w:rsidR="00C9626E" w:rsidRPr="00ED6554" w14:paraId="521C9A08" w14:textId="77777777" w:rsidTr="0090634B">
        <w:tblPrEx>
          <w:shd w:val="clear" w:color="auto" w:fill="auto"/>
        </w:tblPrEx>
        <w:trPr>
          <w:trHeight w:val="340"/>
        </w:trPr>
        <w:tc>
          <w:tcPr>
            <w:tcW w:w="2429" w:type="pct"/>
            <w:vAlign w:val="center"/>
          </w:tcPr>
          <w:p w14:paraId="2F95DFF9" w14:textId="77777777" w:rsidR="00C9626E" w:rsidRPr="00ED6554" w:rsidRDefault="00B20BC8" w:rsidP="00CE5E58">
            <w:pPr>
              <w:ind w:left="426" w:hanging="426"/>
              <w:rPr>
                <w:b/>
              </w:rPr>
            </w:pPr>
            <w:bookmarkStart w:id="1" w:name="_Hlk180573108"/>
            <w:r>
              <w:rPr>
                <w:b/>
              </w:rPr>
              <w:t>3</w:t>
            </w:r>
            <w:r w:rsidR="000333BE" w:rsidRPr="00ED6554">
              <w:rPr>
                <w:b/>
              </w:rPr>
              <w:t xml:space="preserve">.2. </w:t>
            </w:r>
            <w:r w:rsidR="00C9626E" w:rsidRPr="00ED6554">
              <w:rPr>
                <w:b/>
              </w:rPr>
              <w:t xml:space="preserve">Competenze sociali </w:t>
            </w:r>
          </w:p>
        </w:tc>
        <w:tc>
          <w:tcPr>
            <w:tcW w:w="622" w:type="pct"/>
            <w:gridSpan w:val="2"/>
            <w:vAlign w:val="center"/>
          </w:tcPr>
          <w:p w14:paraId="23BE3192" w14:textId="77777777" w:rsidR="00C9626E" w:rsidRPr="00ED6554" w:rsidRDefault="00C9626E" w:rsidP="001C0B91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Molto buone</w:t>
            </w:r>
          </w:p>
        </w:tc>
        <w:tc>
          <w:tcPr>
            <w:tcW w:w="468" w:type="pct"/>
            <w:gridSpan w:val="2"/>
            <w:vAlign w:val="center"/>
          </w:tcPr>
          <w:p w14:paraId="528066E9" w14:textId="77777777" w:rsidR="00C9626E" w:rsidRPr="00ED6554" w:rsidRDefault="00C9626E" w:rsidP="001C0B91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Buone</w:t>
            </w:r>
          </w:p>
        </w:tc>
        <w:tc>
          <w:tcPr>
            <w:tcW w:w="533" w:type="pct"/>
            <w:vAlign w:val="center"/>
          </w:tcPr>
          <w:p w14:paraId="22F8CD51" w14:textId="77777777" w:rsidR="00C9626E" w:rsidRPr="00ED6554" w:rsidRDefault="00C9626E" w:rsidP="001C0B91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Sufficienti</w:t>
            </w:r>
          </w:p>
        </w:tc>
        <w:tc>
          <w:tcPr>
            <w:tcW w:w="572" w:type="pct"/>
            <w:gridSpan w:val="2"/>
            <w:vAlign w:val="center"/>
          </w:tcPr>
          <w:p w14:paraId="3DE959A5" w14:textId="77777777" w:rsidR="00C9626E" w:rsidRPr="00ED6554" w:rsidRDefault="00C9626E" w:rsidP="001C0B91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Insufficiente</w:t>
            </w:r>
          </w:p>
        </w:tc>
        <w:tc>
          <w:tcPr>
            <w:tcW w:w="376" w:type="pct"/>
            <w:vAlign w:val="center"/>
          </w:tcPr>
          <w:p w14:paraId="3C20D1C7" w14:textId="77777777" w:rsidR="00C9626E" w:rsidRPr="00ED6554" w:rsidRDefault="006952E1" w:rsidP="001C0B91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N.V.</w:t>
            </w:r>
          </w:p>
        </w:tc>
      </w:tr>
      <w:tr w:rsidR="00713C2E" w:rsidRPr="00ED6554" w14:paraId="595B9FB1" w14:textId="77777777" w:rsidTr="005F4E6C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2E4DFD79" w14:textId="77777777" w:rsidR="00713C2E" w:rsidRPr="00ED6554" w:rsidRDefault="00713C2E" w:rsidP="00713C2E">
            <w:r w:rsidRPr="00ED6554">
              <w:t>Capacità di comunicazione</w:t>
            </w:r>
          </w:p>
        </w:tc>
        <w:tc>
          <w:tcPr>
            <w:tcW w:w="622" w:type="pct"/>
            <w:gridSpan w:val="2"/>
          </w:tcPr>
          <w:p w14:paraId="0101D943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«S0_MB»</w:t>
            </w:r>
          </w:p>
        </w:tc>
        <w:tc>
          <w:tcPr>
            <w:tcW w:w="468" w:type="pct"/>
            <w:gridSpan w:val="2"/>
          </w:tcPr>
          <w:p w14:paraId="3EF88BB3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«S0_B»</w:t>
            </w:r>
          </w:p>
        </w:tc>
        <w:tc>
          <w:tcPr>
            <w:tcW w:w="533" w:type="pct"/>
          </w:tcPr>
          <w:p w14:paraId="601419E2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«S0_S»</w:t>
            </w:r>
          </w:p>
        </w:tc>
        <w:tc>
          <w:tcPr>
            <w:tcW w:w="572" w:type="pct"/>
            <w:gridSpan w:val="2"/>
          </w:tcPr>
          <w:p w14:paraId="7E31DFD2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«S0_I»</w:t>
            </w:r>
          </w:p>
        </w:tc>
        <w:tc>
          <w:tcPr>
            <w:tcW w:w="376" w:type="pct"/>
          </w:tcPr>
          <w:p w14:paraId="5A646AA2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«S0_NV»</w:t>
            </w:r>
          </w:p>
        </w:tc>
      </w:tr>
      <w:tr w:rsidR="00713C2E" w:rsidRPr="00ED6554" w14:paraId="6CB62000" w14:textId="77777777" w:rsidTr="005F4E6C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2B0A3726" w14:textId="77777777" w:rsidR="00713C2E" w:rsidRPr="00ED6554" w:rsidRDefault="00713C2E" w:rsidP="00713C2E">
            <w:r w:rsidRPr="00ED6554">
              <w:t>Capacità di comprensione</w:t>
            </w:r>
          </w:p>
        </w:tc>
        <w:tc>
          <w:tcPr>
            <w:tcW w:w="622" w:type="pct"/>
            <w:gridSpan w:val="2"/>
          </w:tcPr>
          <w:p w14:paraId="41F26B38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«S1_MB»</w:t>
            </w:r>
          </w:p>
        </w:tc>
        <w:tc>
          <w:tcPr>
            <w:tcW w:w="468" w:type="pct"/>
            <w:gridSpan w:val="2"/>
          </w:tcPr>
          <w:p w14:paraId="0C0828F3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«S1_B»</w:t>
            </w:r>
          </w:p>
        </w:tc>
        <w:tc>
          <w:tcPr>
            <w:tcW w:w="533" w:type="pct"/>
          </w:tcPr>
          <w:p w14:paraId="3017B171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«S1_S»</w:t>
            </w:r>
          </w:p>
        </w:tc>
        <w:tc>
          <w:tcPr>
            <w:tcW w:w="572" w:type="pct"/>
            <w:gridSpan w:val="2"/>
          </w:tcPr>
          <w:p w14:paraId="17FF1A9D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«S1_I»</w:t>
            </w:r>
          </w:p>
        </w:tc>
        <w:tc>
          <w:tcPr>
            <w:tcW w:w="376" w:type="pct"/>
          </w:tcPr>
          <w:p w14:paraId="30ACB55B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«S1_NV»</w:t>
            </w:r>
          </w:p>
        </w:tc>
      </w:tr>
      <w:tr w:rsidR="00170DD8" w:rsidRPr="00ED6554" w14:paraId="043B63C2" w14:textId="77777777" w:rsidTr="0064248B">
        <w:tblPrEx>
          <w:shd w:val="clear" w:color="auto" w:fill="auto"/>
        </w:tblPrEx>
        <w:trPr>
          <w:trHeight w:val="284"/>
        </w:trPr>
        <w:tc>
          <w:tcPr>
            <w:tcW w:w="5000" w:type="pct"/>
            <w:gridSpan w:val="9"/>
          </w:tcPr>
          <w:p w14:paraId="21F685D4" w14:textId="77777777" w:rsidR="00D644E4" w:rsidRDefault="00D644E4" w:rsidP="00D644E4">
            <w:r w:rsidRPr="00ED6554">
              <w:t>Osservazioni:</w:t>
            </w:r>
          </w:p>
          <w:p w14:paraId="0978EA2A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«OSS_SOCIALI»</w:t>
            </w:r>
          </w:p>
          <w:p w14:paraId="7EBC000E" w14:textId="77777777" w:rsidR="00205B01" w:rsidRDefault="00205B01" w:rsidP="00D644E4"/>
          <w:p w14:paraId="0D5B1F23" w14:textId="77777777" w:rsidR="008C145A" w:rsidRDefault="008C145A" w:rsidP="00D644E4"/>
          <w:p w14:paraId="7BC6338A" w14:textId="77777777" w:rsidR="0008791A" w:rsidRDefault="0008791A" w:rsidP="00D644E4"/>
          <w:p w14:paraId="7DB42D50" w14:textId="77777777" w:rsidR="00170DD8" w:rsidRPr="00ED6554" w:rsidRDefault="00170DD8" w:rsidP="00377252"/>
        </w:tc>
      </w:tr>
      <w:bookmarkEnd w:id="1"/>
      <w:tr w:rsidR="00C9626E" w:rsidRPr="00ED6554" w14:paraId="57CC21E8" w14:textId="77777777" w:rsidTr="0090634B">
        <w:tblPrEx>
          <w:shd w:val="clear" w:color="auto" w:fill="auto"/>
        </w:tblPrEx>
        <w:trPr>
          <w:trHeight w:val="340"/>
        </w:trPr>
        <w:tc>
          <w:tcPr>
            <w:tcW w:w="2429" w:type="pct"/>
            <w:vAlign w:val="center"/>
          </w:tcPr>
          <w:p w14:paraId="756EA92B" w14:textId="77777777" w:rsidR="00C9626E" w:rsidRPr="00ED6554" w:rsidRDefault="00B20BC8" w:rsidP="00CE5E58">
            <w:pPr>
              <w:ind w:left="426" w:hanging="426"/>
              <w:rPr>
                <w:b/>
              </w:rPr>
            </w:pPr>
            <w:r>
              <w:rPr>
                <w:b/>
              </w:rPr>
              <w:t>3</w:t>
            </w:r>
            <w:r w:rsidR="000333BE" w:rsidRPr="00ED6554">
              <w:rPr>
                <w:b/>
              </w:rPr>
              <w:t xml:space="preserve">.3. </w:t>
            </w:r>
            <w:r w:rsidR="00C9626E" w:rsidRPr="00ED6554">
              <w:rPr>
                <w:b/>
              </w:rPr>
              <w:t xml:space="preserve">Competenze metodologiche </w:t>
            </w:r>
          </w:p>
        </w:tc>
        <w:tc>
          <w:tcPr>
            <w:tcW w:w="622" w:type="pct"/>
            <w:gridSpan w:val="2"/>
            <w:vAlign w:val="center"/>
          </w:tcPr>
          <w:p w14:paraId="315CD075" w14:textId="77777777" w:rsidR="00C9626E" w:rsidRPr="00ED6554" w:rsidRDefault="00C9626E" w:rsidP="007119D2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Molto buone</w:t>
            </w:r>
          </w:p>
        </w:tc>
        <w:tc>
          <w:tcPr>
            <w:tcW w:w="465" w:type="pct"/>
            <w:vAlign w:val="center"/>
          </w:tcPr>
          <w:p w14:paraId="50B5D977" w14:textId="77777777" w:rsidR="00C9626E" w:rsidRPr="00ED6554" w:rsidRDefault="00C9626E" w:rsidP="007119D2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Buone</w:t>
            </w:r>
          </w:p>
        </w:tc>
        <w:tc>
          <w:tcPr>
            <w:tcW w:w="536" w:type="pct"/>
            <w:gridSpan w:val="2"/>
            <w:vAlign w:val="center"/>
          </w:tcPr>
          <w:p w14:paraId="6B649693" w14:textId="77777777" w:rsidR="00C9626E" w:rsidRPr="00ED6554" w:rsidRDefault="00C9626E" w:rsidP="007119D2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Sufficienti</w:t>
            </w:r>
          </w:p>
        </w:tc>
        <w:tc>
          <w:tcPr>
            <w:tcW w:w="572" w:type="pct"/>
            <w:gridSpan w:val="2"/>
            <w:vAlign w:val="center"/>
          </w:tcPr>
          <w:p w14:paraId="0CF17845" w14:textId="77777777" w:rsidR="00C9626E" w:rsidRPr="00ED6554" w:rsidRDefault="00C9626E" w:rsidP="007119D2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Insufficiente</w:t>
            </w:r>
          </w:p>
        </w:tc>
        <w:tc>
          <w:tcPr>
            <w:tcW w:w="376" w:type="pct"/>
            <w:vAlign w:val="center"/>
          </w:tcPr>
          <w:p w14:paraId="269FB414" w14:textId="77777777" w:rsidR="00C9626E" w:rsidRPr="00ED6554" w:rsidRDefault="006952E1" w:rsidP="007119D2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N.V.</w:t>
            </w:r>
          </w:p>
        </w:tc>
      </w:tr>
      <w:tr w:rsidR="00713C2E" w:rsidRPr="00ED6554" w14:paraId="05D2528A" w14:textId="77777777" w:rsidTr="00B21371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4D3D956D" w14:textId="77777777" w:rsidR="00713C2E" w:rsidRPr="00ED6554" w:rsidRDefault="00713C2E" w:rsidP="00713C2E">
            <w:r w:rsidRPr="00ED6554">
              <w:t>Ritmo di lavoro</w:t>
            </w:r>
          </w:p>
        </w:tc>
        <w:tc>
          <w:tcPr>
            <w:tcW w:w="622" w:type="pct"/>
            <w:gridSpan w:val="2"/>
          </w:tcPr>
          <w:p w14:paraId="4E9A4FC3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«M0_MB»</w:t>
            </w:r>
          </w:p>
        </w:tc>
        <w:tc>
          <w:tcPr>
            <w:tcW w:w="465" w:type="pct"/>
          </w:tcPr>
          <w:p w14:paraId="10F2CB87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«M0_B»</w:t>
            </w:r>
          </w:p>
        </w:tc>
        <w:tc>
          <w:tcPr>
            <w:tcW w:w="536" w:type="pct"/>
            <w:gridSpan w:val="2"/>
          </w:tcPr>
          <w:p w14:paraId="4D76ABCB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«M0_S»</w:t>
            </w:r>
          </w:p>
        </w:tc>
        <w:tc>
          <w:tcPr>
            <w:tcW w:w="572" w:type="pct"/>
            <w:gridSpan w:val="2"/>
          </w:tcPr>
          <w:p w14:paraId="5CA97BF6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«M0_I»</w:t>
            </w:r>
          </w:p>
        </w:tc>
        <w:tc>
          <w:tcPr>
            <w:tcW w:w="376" w:type="pct"/>
          </w:tcPr>
          <w:p w14:paraId="6D0577D0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«M0_NV»</w:t>
            </w:r>
          </w:p>
        </w:tc>
      </w:tr>
      <w:tr w:rsidR="00713C2E" w:rsidRPr="00ED6554" w14:paraId="5BC1C69A" w14:textId="77777777" w:rsidTr="00B21371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70B521DD" w14:textId="77777777" w:rsidR="00713C2E" w:rsidRPr="00ED6554" w:rsidRDefault="00713C2E" w:rsidP="00713C2E">
            <w:r w:rsidRPr="00ED6554">
              <w:t>Capacità di apprendimento</w:t>
            </w:r>
          </w:p>
        </w:tc>
        <w:tc>
          <w:tcPr>
            <w:tcW w:w="622" w:type="pct"/>
            <w:gridSpan w:val="2"/>
          </w:tcPr>
          <w:p w14:paraId="6FE12227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«M1_MB»</w:t>
            </w:r>
          </w:p>
        </w:tc>
        <w:tc>
          <w:tcPr>
            <w:tcW w:w="465" w:type="pct"/>
          </w:tcPr>
          <w:p w14:paraId="2AE83093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«M1_B»</w:t>
            </w:r>
          </w:p>
        </w:tc>
        <w:tc>
          <w:tcPr>
            <w:tcW w:w="536" w:type="pct"/>
            <w:gridSpan w:val="2"/>
          </w:tcPr>
          <w:p w14:paraId="289C3B5D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«M1_S»</w:t>
            </w:r>
          </w:p>
        </w:tc>
        <w:tc>
          <w:tcPr>
            <w:tcW w:w="572" w:type="pct"/>
            <w:gridSpan w:val="2"/>
          </w:tcPr>
          <w:p w14:paraId="0C9E2EF6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«M1_I»</w:t>
            </w:r>
          </w:p>
        </w:tc>
        <w:tc>
          <w:tcPr>
            <w:tcW w:w="376" w:type="pct"/>
          </w:tcPr>
          <w:p w14:paraId="2B7C547B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«M1_NV»</w:t>
            </w:r>
          </w:p>
        </w:tc>
      </w:tr>
      <w:tr w:rsidR="00713C2E" w:rsidRPr="00ED6554" w14:paraId="3E1CF179" w14:textId="77777777" w:rsidTr="00B21371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33ECEC92" w14:textId="77777777" w:rsidR="00713C2E" w:rsidRPr="00ED6554" w:rsidRDefault="00713C2E" w:rsidP="00713C2E">
            <w:r w:rsidRPr="00ED6554">
              <w:t>Capacità di risoluzione dei problemi</w:t>
            </w:r>
          </w:p>
        </w:tc>
        <w:tc>
          <w:tcPr>
            <w:tcW w:w="622" w:type="pct"/>
            <w:gridSpan w:val="2"/>
          </w:tcPr>
          <w:p w14:paraId="233C62B9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«M2_MB»</w:t>
            </w:r>
          </w:p>
        </w:tc>
        <w:tc>
          <w:tcPr>
            <w:tcW w:w="465" w:type="pct"/>
          </w:tcPr>
          <w:p w14:paraId="5EA42A32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«M2_B»</w:t>
            </w:r>
          </w:p>
        </w:tc>
        <w:tc>
          <w:tcPr>
            <w:tcW w:w="536" w:type="pct"/>
            <w:gridSpan w:val="2"/>
          </w:tcPr>
          <w:p w14:paraId="5AF3BBF2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«M2_S»</w:t>
            </w:r>
          </w:p>
        </w:tc>
        <w:tc>
          <w:tcPr>
            <w:tcW w:w="572" w:type="pct"/>
            <w:gridSpan w:val="2"/>
          </w:tcPr>
          <w:p w14:paraId="537E0F73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«M2_I»</w:t>
            </w:r>
          </w:p>
        </w:tc>
        <w:tc>
          <w:tcPr>
            <w:tcW w:w="376" w:type="pct"/>
          </w:tcPr>
          <w:p w14:paraId="26239522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«M2_NV»</w:t>
            </w:r>
          </w:p>
        </w:tc>
      </w:tr>
      <w:tr w:rsidR="00713C2E" w:rsidRPr="00ED6554" w14:paraId="110E8D6D" w14:textId="77777777" w:rsidTr="00B21371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77688AAB" w14:textId="77777777" w:rsidR="00713C2E" w:rsidRPr="00ED6554" w:rsidRDefault="00713C2E" w:rsidP="00713C2E">
            <w:r w:rsidRPr="00ED6554">
              <w:t>Organizzazione del lavoro e ordine</w:t>
            </w:r>
          </w:p>
        </w:tc>
        <w:tc>
          <w:tcPr>
            <w:tcW w:w="622" w:type="pct"/>
            <w:gridSpan w:val="2"/>
          </w:tcPr>
          <w:p w14:paraId="009CA88D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«M3_MB»</w:t>
            </w:r>
          </w:p>
        </w:tc>
        <w:tc>
          <w:tcPr>
            <w:tcW w:w="465" w:type="pct"/>
          </w:tcPr>
          <w:p w14:paraId="14FAE864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«M3_B»</w:t>
            </w:r>
          </w:p>
        </w:tc>
        <w:tc>
          <w:tcPr>
            <w:tcW w:w="536" w:type="pct"/>
            <w:gridSpan w:val="2"/>
          </w:tcPr>
          <w:p w14:paraId="78B1FC86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«M3_S»</w:t>
            </w:r>
          </w:p>
        </w:tc>
        <w:tc>
          <w:tcPr>
            <w:tcW w:w="572" w:type="pct"/>
            <w:gridSpan w:val="2"/>
          </w:tcPr>
          <w:p w14:paraId="5F318EDC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«M3_I»</w:t>
            </w:r>
          </w:p>
        </w:tc>
        <w:tc>
          <w:tcPr>
            <w:tcW w:w="376" w:type="pct"/>
          </w:tcPr>
          <w:p w14:paraId="0B427EFE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«M3_NV»</w:t>
            </w:r>
          </w:p>
        </w:tc>
      </w:tr>
      <w:tr w:rsidR="00713C2E" w:rsidRPr="00ED6554" w14:paraId="47E58220" w14:textId="77777777" w:rsidTr="00B21371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76543615" w14:textId="77777777" w:rsidR="00713C2E" w:rsidRPr="00ED6554" w:rsidRDefault="00713C2E" w:rsidP="00713C2E">
            <w:r w:rsidRPr="00ED6554">
              <w:t>Cura e precisione</w:t>
            </w:r>
          </w:p>
        </w:tc>
        <w:tc>
          <w:tcPr>
            <w:tcW w:w="622" w:type="pct"/>
            <w:gridSpan w:val="2"/>
          </w:tcPr>
          <w:p w14:paraId="17ABB945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«M4_MB»</w:t>
            </w:r>
          </w:p>
        </w:tc>
        <w:tc>
          <w:tcPr>
            <w:tcW w:w="465" w:type="pct"/>
          </w:tcPr>
          <w:p w14:paraId="31EF4670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«M4_B»</w:t>
            </w:r>
          </w:p>
        </w:tc>
        <w:tc>
          <w:tcPr>
            <w:tcW w:w="536" w:type="pct"/>
            <w:gridSpan w:val="2"/>
          </w:tcPr>
          <w:p w14:paraId="436DFD45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«M4_S»</w:t>
            </w:r>
          </w:p>
        </w:tc>
        <w:tc>
          <w:tcPr>
            <w:tcW w:w="572" w:type="pct"/>
            <w:gridSpan w:val="2"/>
          </w:tcPr>
          <w:p w14:paraId="6D9A1DF3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«M4_I»</w:t>
            </w:r>
          </w:p>
        </w:tc>
        <w:tc>
          <w:tcPr>
            <w:tcW w:w="376" w:type="pct"/>
          </w:tcPr>
          <w:p w14:paraId="4C7BE3F8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«M4_NV»</w:t>
            </w:r>
          </w:p>
        </w:tc>
      </w:tr>
      <w:tr w:rsidR="00170DD8" w:rsidRPr="00ED6554" w14:paraId="7513DCA0" w14:textId="77777777" w:rsidTr="0064248B">
        <w:tblPrEx>
          <w:shd w:val="clear" w:color="auto" w:fill="auto"/>
        </w:tblPrEx>
        <w:trPr>
          <w:trHeight w:val="284"/>
        </w:trPr>
        <w:tc>
          <w:tcPr>
            <w:tcW w:w="5000" w:type="pct"/>
            <w:gridSpan w:val="9"/>
          </w:tcPr>
          <w:p w14:paraId="4ABDE815" w14:textId="77777777" w:rsidR="00170DD8" w:rsidRDefault="00D644E4" w:rsidP="00377252">
            <w:r w:rsidRPr="00ED6554">
              <w:t>Osservazioni:</w:t>
            </w:r>
          </w:p>
          <w:p w14:paraId="727D3B07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«OSS_METODOLOGICHE»</w:t>
            </w:r>
          </w:p>
          <w:p w14:paraId="494E6DBC" w14:textId="77777777" w:rsidR="00205B01" w:rsidRDefault="00205B01" w:rsidP="00377252"/>
          <w:p w14:paraId="60D4983E" w14:textId="77777777" w:rsidR="00205B01" w:rsidRDefault="00205B01" w:rsidP="00377252"/>
          <w:p w14:paraId="56E15F49" w14:textId="77777777" w:rsidR="00205B01" w:rsidRPr="00ED6554" w:rsidRDefault="00205B01" w:rsidP="00377252"/>
          <w:p w14:paraId="1F11486A" w14:textId="77777777" w:rsidR="00170DD8" w:rsidRPr="00ED6554" w:rsidRDefault="00170DD8" w:rsidP="00377252"/>
        </w:tc>
      </w:tr>
      <w:tr w:rsidR="0008791A" w:rsidRPr="00ED6554" w14:paraId="1AA10F89" w14:textId="77777777" w:rsidTr="0090634B">
        <w:tblPrEx>
          <w:shd w:val="clear" w:color="auto" w:fill="auto"/>
        </w:tblPrEx>
        <w:trPr>
          <w:trHeight w:val="340"/>
        </w:trPr>
        <w:tc>
          <w:tcPr>
            <w:tcW w:w="2429" w:type="pct"/>
            <w:vAlign w:val="center"/>
          </w:tcPr>
          <w:p w14:paraId="1603E954" w14:textId="77777777" w:rsidR="0008791A" w:rsidRPr="00ED6554" w:rsidRDefault="00B20BC8" w:rsidP="00CE5E58">
            <w:pPr>
              <w:ind w:left="426" w:hanging="426"/>
              <w:rPr>
                <w:b/>
              </w:rPr>
            </w:pPr>
            <w:r>
              <w:rPr>
                <w:b/>
              </w:rPr>
              <w:t>3</w:t>
            </w:r>
            <w:r w:rsidR="0008791A" w:rsidRPr="00ED6554">
              <w:rPr>
                <w:b/>
              </w:rPr>
              <w:t>.</w:t>
            </w:r>
            <w:r w:rsidR="0008791A">
              <w:rPr>
                <w:b/>
              </w:rPr>
              <w:t>4</w:t>
            </w:r>
            <w:r w:rsidR="0008791A" w:rsidRPr="00ED6554">
              <w:rPr>
                <w:b/>
              </w:rPr>
              <w:t>. Competenze TIC</w:t>
            </w:r>
            <w:r w:rsidR="0008791A" w:rsidRPr="00ED6554">
              <w:t xml:space="preserve"> </w:t>
            </w:r>
          </w:p>
        </w:tc>
        <w:tc>
          <w:tcPr>
            <w:tcW w:w="607" w:type="pct"/>
            <w:vAlign w:val="center"/>
          </w:tcPr>
          <w:p w14:paraId="2F1AF117" w14:textId="77777777" w:rsidR="0008791A" w:rsidRPr="00ED6554" w:rsidRDefault="0008791A" w:rsidP="0008791A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Molto buone</w:t>
            </w:r>
          </w:p>
        </w:tc>
        <w:tc>
          <w:tcPr>
            <w:tcW w:w="483" w:type="pct"/>
            <w:gridSpan w:val="3"/>
            <w:vAlign w:val="center"/>
          </w:tcPr>
          <w:p w14:paraId="379FD453" w14:textId="77777777" w:rsidR="0008791A" w:rsidRPr="00ED6554" w:rsidRDefault="0008791A" w:rsidP="0008791A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Buone</w:t>
            </w:r>
          </w:p>
        </w:tc>
        <w:tc>
          <w:tcPr>
            <w:tcW w:w="533" w:type="pct"/>
            <w:vAlign w:val="center"/>
          </w:tcPr>
          <w:p w14:paraId="09A14D3F" w14:textId="77777777" w:rsidR="0008791A" w:rsidRPr="00ED6554" w:rsidRDefault="0008791A" w:rsidP="0008791A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Sufficienti</w:t>
            </w:r>
          </w:p>
        </w:tc>
        <w:tc>
          <w:tcPr>
            <w:tcW w:w="572" w:type="pct"/>
            <w:gridSpan w:val="2"/>
            <w:vAlign w:val="center"/>
          </w:tcPr>
          <w:p w14:paraId="0C1D1C3E" w14:textId="77777777" w:rsidR="0008791A" w:rsidRPr="00ED6554" w:rsidRDefault="0008791A" w:rsidP="0008791A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Insufficiente</w:t>
            </w:r>
          </w:p>
        </w:tc>
        <w:tc>
          <w:tcPr>
            <w:tcW w:w="376" w:type="pct"/>
            <w:vAlign w:val="center"/>
          </w:tcPr>
          <w:p w14:paraId="53D12C65" w14:textId="77777777" w:rsidR="0008791A" w:rsidRPr="00ED6554" w:rsidRDefault="0008791A" w:rsidP="0008791A">
            <w:pPr>
              <w:jc w:val="center"/>
              <w:rPr>
                <w:b/>
                <w:sz w:val="16"/>
              </w:rPr>
            </w:pPr>
            <w:r w:rsidRPr="00ED6554">
              <w:rPr>
                <w:b/>
                <w:sz w:val="16"/>
              </w:rPr>
              <w:t>N.V.</w:t>
            </w:r>
          </w:p>
        </w:tc>
      </w:tr>
      <w:tr w:rsidR="00713C2E" w:rsidRPr="00ED6554" w14:paraId="45A2E7F5" w14:textId="77777777" w:rsidTr="00605FFA">
        <w:tblPrEx>
          <w:shd w:val="clear" w:color="auto" w:fill="auto"/>
        </w:tblPrEx>
        <w:trPr>
          <w:trHeight w:val="284"/>
        </w:trPr>
        <w:tc>
          <w:tcPr>
            <w:tcW w:w="2429" w:type="pct"/>
            <w:vAlign w:val="center"/>
          </w:tcPr>
          <w:p w14:paraId="2FDDC360" w14:textId="77777777" w:rsidR="00713C2E" w:rsidRPr="00ED6554" w:rsidRDefault="00713C2E" w:rsidP="00713C2E">
            <w:pPr>
              <w:jc w:val="both"/>
            </w:pPr>
            <w:r w:rsidRPr="00CE5E58">
              <w:t>Conoscenze PC (Windows, Internet, ecc.) e della e-mail per comunicare e inviare documenti in allegato (scansionare, salvare, inviare documenti)</w:t>
            </w:r>
          </w:p>
        </w:tc>
        <w:tc>
          <w:tcPr>
            <w:tcW w:w="607" w:type="pct"/>
          </w:tcPr>
          <w:p w14:paraId="699D1416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«T0_MB»</w:t>
            </w:r>
          </w:p>
        </w:tc>
        <w:tc>
          <w:tcPr>
            <w:tcW w:w="483" w:type="pct"/>
            <w:gridSpan w:val="3"/>
          </w:tcPr>
          <w:p w14:paraId="4A188481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«T0_B»</w:t>
            </w:r>
          </w:p>
        </w:tc>
        <w:tc>
          <w:tcPr>
            <w:tcW w:w="533" w:type="pct"/>
          </w:tcPr>
          <w:p w14:paraId="29A03403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«T0_S»</w:t>
            </w:r>
          </w:p>
        </w:tc>
        <w:tc>
          <w:tcPr>
            <w:tcW w:w="572" w:type="pct"/>
            <w:gridSpan w:val="2"/>
          </w:tcPr>
          <w:p w14:paraId="01F82731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«T0_I»</w:t>
            </w:r>
          </w:p>
        </w:tc>
        <w:tc>
          <w:tcPr>
            <w:tcW w:w="376" w:type="pct"/>
          </w:tcPr>
          <w:p w14:paraId="28043CF2" w14:textId="77777777" w:rsidR="00713C2E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«T0_NV»</w:t>
            </w:r>
          </w:p>
        </w:tc>
      </w:tr>
      <w:tr w:rsidR="0008791A" w:rsidRPr="00ED6554" w14:paraId="305A2281" w14:textId="77777777" w:rsidTr="0008791A">
        <w:tblPrEx>
          <w:shd w:val="clear" w:color="auto" w:fill="auto"/>
        </w:tblPrEx>
        <w:trPr>
          <w:trHeight w:val="284"/>
        </w:trPr>
        <w:tc>
          <w:tcPr>
            <w:tcW w:w="5000" w:type="pct"/>
            <w:gridSpan w:val="9"/>
          </w:tcPr>
          <w:p w14:paraId="15A97CE5" w14:textId="77777777" w:rsidR="0008791A" w:rsidRDefault="0008791A" w:rsidP="0008791A">
            <w:r w:rsidRPr="00ED6554">
              <w:t>Osservazioni:</w:t>
            </w:r>
          </w:p>
          <w:p w14:paraId="22291D55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«OSS_TIC»</w:t>
            </w:r>
          </w:p>
          <w:p w14:paraId="1E570BF0" w14:textId="77777777" w:rsidR="0008791A" w:rsidRDefault="0008791A" w:rsidP="0008791A"/>
          <w:p w14:paraId="0C71C9A9" w14:textId="77777777" w:rsidR="0008791A" w:rsidRDefault="0008791A" w:rsidP="0008791A"/>
          <w:p w14:paraId="04521936" w14:textId="77777777" w:rsidR="0008791A" w:rsidRPr="00ED6554" w:rsidRDefault="0008791A" w:rsidP="0008791A"/>
          <w:p w14:paraId="5C9DE4AA" w14:textId="77777777" w:rsidR="0008791A" w:rsidRPr="00ED6554" w:rsidRDefault="0008791A" w:rsidP="0008791A"/>
        </w:tc>
      </w:tr>
    </w:tbl>
    <w:p w14:paraId="0CEA730D" w14:textId="77777777" w:rsidR="0008791A" w:rsidRDefault="0008791A" w:rsidP="00D056CA">
      <w:pPr>
        <w:ind w:left="284"/>
      </w:pPr>
    </w:p>
    <w:p w14:paraId="194C7871" w14:textId="77777777" w:rsidR="0008791A" w:rsidRDefault="0008791A" w:rsidP="00D056CA">
      <w:pPr>
        <w:ind w:left="284"/>
      </w:pPr>
    </w:p>
    <w:p w14:paraId="25B53BCD" w14:textId="77777777" w:rsidR="00205B01" w:rsidRDefault="00205B01">
      <w:r>
        <w:br w:type="page"/>
      </w:r>
    </w:p>
    <w:p w14:paraId="34C3FC84" w14:textId="77777777" w:rsidR="0036762F" w:rsidRDefault="0036762F" w:rsidP="00D056CA">
      <w:pPr>
        <w:ind w:left="284"/>
      </w:pPr>
    </w:p>
    <w:tbl>
      <w:tblPr>
        <w:tblW w:w="4772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2D69B" w:themeFill="accent3" w:themeFillTint="99"/>
        <w:tblLayout w:type="fixed"/>
        <w:tblLook w:val="04A0" w:firstRow="1" w:lastRow="0" w:firstColumn="1" w:lastColumn="0" w:noHBand="0" w:noVBand="1"/>
      </w:tblPr>
      <w:tblGrid>
        <w:gridCol w:w="5132"/>
        <w:gridCol w:w="279"/>
        <w:gridCol w:w="855"/>
        <w:gridCol w:w="279"/>
        <w:gridCol w:w="571"/>
        <w:gridCol w:w="281"/>
        <w:gridCol w:w="376"/>
        <w:gridCol w:w="335"/>
        <w:gridCol w:w="281"/>
        <w:gridCol w:w="635"/>
        <w:gridCol w:w="360"/>
        <w:gridCol w:w="290"/>
        <w:gridCol w:w="561"/>
        <w:gridCol w:w="37"/>
      </w:tblGrid>
      <w:tr w:rsidR="00B20BC8" w:rsidRPr="00B20BC8" w14:paraId="71C72BAE" w14:textId="77777777" w:rsidTr="00BA15A2">
        <w:trPr>
          <w:trHeight w:val="541"/>
        </w:trPr>
        <w:tc>
          <w:tcPr>
            <w:tcW w:w="5000" w:type="pct"/>
            <w:gridSpan w:val="14"/>
            <w:shd w:val="clear" w:color="auto" w:fill="C2D69B" w:themeFill="accent3" w:themeFillTint="99"/>
            <w:vAlign w:val="center"/>
          </w:tcPr>
          <w:p w14:paraId="5DBB3402" w14:textId="77777777" w:rsidR="009345B4" w:rsidRPr="00B20BC8" w:rsidRDefault="00221774" w:rsidP="00B20BC8">
            <w:pPr>
              <w:ind w:left="199"/>
              <w:rPr>
                <w:b/>
              </w:rPr>
            </w:pPr>
            <w:bookmarkStart w:id="2" w:name="_Hlk211421553"/>
            <w:r>
              <w:rPr>
                <w:b/>
              </w:rPr>
              <w:t>4</w:t>
            </w:r>
            <w:r w:rsidR="000333BE" w:rsidRPr="00B20BC8">
              <w:rPr>
                <w:b/>
              </w:rPr>
              <w:t xml:space="preserve">. </w:t>
            </w:r>
            <w:r w:rsidR="009345B4" w:rsidRPr="00B20BC8">
              <w:rPr>
                <w:b/>
              </w:rPr>
              <w:t xml:space="preserve">Valutazione </w:t>
            </w:r>
            <w:r w:rsidR="00641CCF" w:rsidRPr="00B20BC8">
              <w:rPr>
                <w:b/>
              </w:rPr>
              <w:t xml:space="preserve">dell’attività </w:t>
            </w:r>
            <w:r w:rsidR="009345B4" w:rsidRPr="00B20BC8">
              <w:rPr>
                <w:b/>
              </w:rPr>
              <w:t>di ricerca impiego</w:t>
            </w:r>
          </w:p>
        </w:tc>
      </w:tr>
      <w:tr w:rsidR="001971CC" w:rsidRPr="00ED6554" w14:paraId="7416EDF2" w14:textId="77777777" w:rsidTr="00942396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3784" w:type="pct"/>
            <w:gridSpan w:val="7"/>
            <w:tcBorders>
              <w:bottom w:val="single" w:sz="4" w:space="0" w:color="auto"/>
            </w:tcBorders>
            <w:vAlign w:val="center"/>
          </w:tcPr>
          <w:p w14:paraId="00E3B531" w14:textId="77777777" w:rsidR="001971CC" w:rsidRPr="00ED6554" w:rsidRDefault="00E56401" w:rsidP="00951E9D">
            <w:pPr>
              <w:jc w:val="both"/>
            </w:pPr>
            <w:r>
              <w:rPr>
                <w:b/>
              </w:rPr>
              <w:t xml:space="preserve">4.1 </w:t>
            </w:r>
            <w:r w:rsidR="00BC0AE2" w:rsidRPr="00D97559">
              <w:rPr>
                <w:b/>
              </w:rPr>
              <w:t>È stato allestito il dossier completo di candidatura?</w:t>
            </w:r>
            <w:r w:rsidR="00221774" w:rsidRPr="00D97559">
              <w:rPr>
                <w:b/>
              </w:rPr>
              <w:t xml:space="preserve"> </w:t>
            </w:r>
          </w:p>
        </w:tc>
        <w:tc>
          <w:tcPr>
            <w:tcW w:w="609" w:type="pct"/>
            <w:gridSpan w:val="3"/>
            <w:tcBorders>
              <w:bottom w:val="single" w:sz="4" w:space="0" w:color="auto"/>
            </w:tcBorders>
            <w:vAlign w:val="center"/>
          </w:tcPr>
          <w:p w14:paraId="3AAAB965" w14:textId="77777777" w:rsidR="00BC0AE2" w:rsidRPr="00ED6554" w:rsidRDefault="001971CC" w:rsidP="00377252">
            <w:pPr>
              <w:jc w:val="center"/>
              <w:rPr>
                <w:b/>
              </w:rPr>
            </w:pPr>
            <w:r w:rsidRPr="00ED6554">
              <w:rPr>
                <w:b/>
              </w:rPr>
              <w:t>Sì</w:t>
            </w:r>
          </w:p>
          <w:p w14:paraId="4297320E" w14:textId="77777777" w:rsidR="001971CC" w:rsidRPr="00ED6554" w:rsidRDefault="00221774" w:rsidP="00377252">
            <w:pPr>
              <w:jc w:val="center"/>
              <w:rPr>
                <w:b/>
              </w:rPr>
            </w:pPr>
            <w:r>
              <w:rPr>
                <w:rFonts w:ascii="Segoe UI Symbol" w:hAnsi="Segoe UI Symbol" w:cs="Segoe UI Symbol"/>
                <w:sz w:val="22"/>
                <w:szCs w:val="22"/>
                <w:lang w:val="it-CH" w:eastAsia="it-CH"/>
              </w:rPr>
              <w:t>☒</w:t>
            </w:r>
          </w:p>
        </w:tc>
        <w:tc>
          <w:tcPr>
            <w:tcW w:w="607" w:type="pct"/>
            <w:gridSpan w:val="4"/>
            <w:tcBorders>
              <w:bottom w:val="single" w:sz="4" w:space="0" w:color="auto"/>
            </w:tcBorders>
            <w:vAlign w:val="center"/>
          </w:tcPr>
          <w:p w14:paraId="3D682AA3" w14:textId="77777777" w:rsidR="001971CC" w:rsidRPr="00ED6554" w:rsidRDefault="001971CC" w:rsidP="00377252">
            <w:pPr>
              <w:jc w:val="center"/>
              <w:rPr>
                <w:b/>
              </w:rPr>
            </w:pPr>
            <w:r w:rsidRPr="00ED6554">
              <w:rPr>
                <w:b/>
              </w:rPr>
              <w:t>No</w:t>
            </w:r>
          </w:p>
          <w:p w14:paraId="60388A1A" w14:textId="77777777" w:rsidR="00BC0AE2" w:rsidRPr="00ED6554" w:rsidRDefault="000F7F07" w:rsidP="00377252">
            <w:pPr>
              <w:jc w:val="center"/>
              <w:rPr>
                <w:b/>
              </w:rPr>
            </w:pPr>
            <w:r w:rsidRPr="000F7F07">
              <w:rPr>
                <w:rStyle w:val="unicode"/>
                <w:rFonts w:ascii="MS Mincho" w:eastAsia="MS Mincho" w:hAnsi="MS Mincho" w:cs="MS Mincho" w:hint="eastAsia"/>
                <w:sz w:val="22"/>
                <w:szCs w:val="27"/>
              </w:rPr>
              <w:t>☐</w:t>
            </w:r>
          </w:p>
        </w:tc>
      </w:tr>
      <w:tr w:rsidR="00034E26" w:rsidRPr="00ED6554" w14:paraId="2F113BCA" w14:textId="77777777" w:rsidTr="00BA15A2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152"/>
        </w:trPr>
        <w:tc>
          <w:tcPr>
            <w:tcW w:w="5000" w:type="pct"/>
            <w:gridSpan w:val="14"/>
            <w:tcBorders>
              <w:bottom w:val="single" w:sz="4" w:space="0" w:color="auto"/>
            </w:tcBorders>
            <w:vAlign w:val="center"/>
          </w:tcPr>
          <w:p w14:paraId="2EB34956" w14:textId="77777777" w:rsidR="00034E26" w:rsidRPr="00ED6554" w:rsidRDefault="00034E26" w:rsidP="00377252">
            <w:pPr>
              <w:jc w:val="center"/>
              <w:rPr>
                <w:b/>
              </w:rPr>
            </w:pPr>
          </w:p>
        </w:tc>
      </w:tr>
      <w:tr w:rsidR="007436BC" w:rsidRPr="007436BC" w14:paraId="501A5696" w14:textId="77777777" w:rsidTr="00713C2E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435"/>
        </w:trPr>
        <w:tc>
          <w:tcPr>
            <w:tcW w:w="2634" w:type="pct"/>
            <w:gridSpan w:val="2"/>
            <w:vAlign w:val="center"/>
          </w:tcPr>
          <w:p w14:paraId="432F7C2A" w14:textId="77777777" w:rsidR="007436BC" w:rsidRPr="007436BC" w:rsidRDefault="007436BC" w:rsidP="007436BC">
            <w:pPr>
              <w:rPr>
                <w:b/>
              </w:rPr>
            </w:pPr>
            <w:r w:rsidRPr="007436BC">
              <w:rPr>
                <w:b/>
              </w:rPr>
              <w:t>Competenze ricerca impiego</w:t>
            </w:r>
          </w:p>
        </w:tc>
        <w:tc>
          <w:tcPr>
            <w:tcW w:w="552" w:type="pct"/>
            <w:gridSpan w:val="2"/>
            <w:vAlign w:val="center"/>
          </w:tcPr>
          <w:p w14:paraId="0FBB318D" w14:textId="77777777" w:rsidR="007436BC" w:rsidRPr="007436BC" w:rsidRDefault="007436BC" w:rsidP="007436BC">
            <w:pPr>
              <w:ind w:left="-80"/>
              <w:jc w:val="center"/>
              <w:rPr>
                <w:b/>
                <w:sz w:val="16"/>
              </w:rPr>
            </w:pPr>
            <w:r w:rsidRPr="007436BC">
              <w:rPr>
                <w:b/>
                <w:sz w:val="16"/>
              </w:rPr>
              <w:t>Molto buone</w:t>
            </w:r>
          </w:p>
        </w:tc>
        <w:tc>
          <w:tcPr>
            <w:tcW w:w="415" w:type="pct"/>
            <w:gridSpan w:val="2"/>
            <w:vAlign w:val="center"/>
          </w:tcPr>
          <w:p w14:paraId="1B689CFB" w14:textId="77777777" w:rsidR="007436BC" w:rsidRPr="007436BC" w:rsidRDefault="007436BC" w:rsidP="007436BC">
            <w:pPr>
              <w:jc w:val="center"/>
              <w:rPr>
                <w:b/>
                <w:sz w:val="16"/>
              </w:rPr>
            </w:pPr>
            <w:r w:rsidRPr="007436BC">
              <w:rPr>
                <w:b/>
                <w:sz w:val="16"/>
              </w:rPr>
              <w:t>Buone</w:t>
            </w:r>
          </w:p>
        </w:tc>
        <w:tc>
          <w:tcPr>
            <w:tcW w:w="483" w:type="pct"/>
            <w:gridSpan w:val="3"/>
            <w:vAlign w:val="center"/>
          </w:tcPr>
          <w:p w14:paraId="175B09D9" w14:textId="77777777" w:rsidR="007436BC" w:rsidRPr="007436BC" w:rsidRDefault="007436BC" w:rsidP="007436BC">
            <w:pPr>
              <w:ind w:left="-39"/>
              <w:jc w:val="center"/>
              <w:rPr>
                <w:b/>
                <w:sz w:val="16"/>
              </w:rPr>
            </w:pPr>
            <w:r w:rsidRPr="007436BC">
              <w:rPr>
                <w:b/>
                <w:sz w:val="16"/>
              </w:rPr>
              <w:t>Sufficienti</w:t>
            </w:r>
          </w:p>
        </w:tc>
        <w:tc>
          <w:tcPr>
            <w:tcW w:w="625" w:type="pct"/>
            <w:gridSpan w:val="3"/>
            <w:vAlign w:val="center"/>
          </w:tcPr>
          <w:p w14:paraId="1A959A4F" w14:textId="77777777" w:rsidR="007436BC" w:rsidRPr="007436BC" w:rsidRDefault="007436BC" w:rsidP="007436BC">
            <w:pPr>
              <w:jc w:val="center"/>
              <w:rPr>
                <w:b/>
                <w:sz w:val="16"/>
              </w:rPr>
            </w:pPr>
            <w:r w:rsidRPr="007436BC">
              <w:rPr>
                <w:b/>
                <w:sz w:val="16"/>
              </w:rPr>
              <w:t>Insufficiente</w:t>
            </w:r>
          </w:p>
        </w:tc>
        <w:tc>
          <w:tcPr>
            <w:tcW w:w="291" w:type="pct"/>
            <w:gridSpan w:val="2"/>
            <w:vAlign w:val="center"/>
          </w:tcPr>
          <w:p w14:paraId="784D7F52" w14:textId="77777777" w:rsidR="007436BC" w:rsidRPr="007436BC" w:rsidRDefault="007436BC" w:rsidP="007436BC">
            <w:pPr>
              <w:jc w:val="center"/>
              <w:rPr>
                <w:b/>
                <w:sz w:val="16"/>
              </w:rPr>
            </w:pPr>
            <w:r w:rsidRPr="007436BC">
              <w:rPr>
                <w:b/>
                <w:sz w:val="16"/>
              </w:rPr>
              <w:t>N.V.</w:t>
            </w:r>
          </w:p>
        </w:tc>
      </w:tr>
      <w:tr w:rsidR="00713C2E" w:rsidRPr="007436BC" w14:paraId="156E8863" w14:textId="77777777" w:rsidTr="00713C2E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369"/>
        </w:trPr>
        <w:tc>
          <w:tcPr>
            <w:tcW w:w="2634" w:type="pct"/>
            <w:gridSpan w:val="2"/>
            <w:vAlign w:val="center"/>
          </w:tcPr>
          <w:p w14:paraId="1D78A49E" w14:textId="77777777" w:rsidR="00713C2E" w:rsidRPr="007436BC" w:rsidRDefault="00713C2E" w:rsidP="00713C2E">
            <w:r w:rsidRPr="007436BC">
              <w:t>Conoscenza del mercato del lavoro nei settori ricercati</w:t>
            </w:r>
          </w:p>
        </w:tc>
        <w:tc>
          <w:tcPr>
            <w:tcW w:w="552" w:type="pct"/>
            <w:gridSpan w:val="2"/>
          </w:tcPr>
          <w:p w14:paraId="384FF8FF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«R0_MB»</w:t>
            </w:r>
          </w:p>
        </w:tc>
        <w:tc>
          <w:tcPr>
            <w:tcW w:w="415" w:type="pct"/>
            <w:gridSpan w:val="2"/>
          </w:tcPr>
          <w:p w14:paraId="6F101FEE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«R0_B»</w:t>
            </w:r>
          </w:p>
        </w:tc>
        <w:tc>
          <w:tcPr>
            <w:tcW w:w="483" w:type="pct"/>
            <w:gridSpan w:val="3"/>
          </w:tcPr>
          <w:p w14:paraId="58A5F0BC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«R0_S»</w:t>
            </w:r>
          </w:p>
        </w:tc>
        <w:tc>
          <w:tcPr>
            <w:tcW w:w="625" w:type="pct"/>
            <w:gridSpan w:val="3"/>
          </w:tcPr>
          <w:p w14:paraId="71113F20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«R0_I»</w:t>
            </w:r>
          </w:p>
        </w:tc>
        <w:tc>
          <w:tcPr>
            <w:tcW w:w="291" w:type="pct"/>
            <w:gridSpan w:val="2"/>
          </w:tcPr>
          <w:p w14:paraId="3DAF9EDE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«R0_NV»</w:t>
            </w:r>
          </w:p>
        </w:tc>
      </w:tr>
      <w:tr w:rsidR="00713C2E" w:rsidRPr="007436BC" w14:paraId="39987E67" w14:textId="77777777" w:rsidTr="00713C2E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4C72FA5B" w14:textId="77777777" w:rsidR="00713C2E" w:rsidRPr="007436BC" w:rsidRDefault="00713C2E" w:rsidP="00713C2E">
            <w:r w:rsidRPr="007436BC">
              <w:t>Valutazione realistica delle opportunità professionali</w:t>
            </w:r>
          </w:p>
        </w:tc>
        <w:tc>
          <w:tcPr>
            <w:tcW w:w="552" w:type="pct"/>
            <w:gridSpan w:val="2"/>
          </w:tcPr>
          <w:p w14:paraId="71FB5E55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«R1_MB»</w:t>
            </w:r>
          </w:p>
        </w:tc>
        <w:tc>
          <w:tcPr>
            <w:tcW w:w="415" w:type="pct"/>
            <w:gridSpan w:val="2"/>
          </w:tcPr>
          <w:p w14:paraId="535EC496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«R1_B»</w:t>
            </w:r>
          </w:p>
        </w:tc>
        <w:tc>
          <w:tcPr>
            <w:tcW w:w="483" w:type="pct"/>
            <w:gridSpan w:val="3"/>
          </w:tcPr>
          <w:p w14:paraId="75A882EF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«R1_S»</w:t>
            </w:r>
          </w:p>
        </w:tc>
        <w:tc>
          <w:tcPr>
            <w:tcW w:w="625" w:type="pct"/>
            <w:gridSpan w:val="3"/>
          </w:tcPr>
          <w:p w14:paraId="5CB3FFDC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«R1_I»</w:t>
            </w:r>
          </w:p>
        </w:tc>
        <w:tc>
          <w:tcPr>
            <w:tcW w:w="291" w:type="pct"/>
            <w:gridSpan w:val="2"/>
          </w:tcPr>
          <w:p w14:paraId="006B90A3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«R1_NV»</w:t>
            </w:r>
          </w:p>
        </w:tc>
      </w:tr>
      <w:tr w:rsidR="00713C2E" w:rsidRPr="007436BC" w14:paraId="3D0AA48A" w14:textId="77777777" w:rsidTr="00713C2E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2A36104F" w14:textId="77777777" w:rsidR="00713C2E" w:rsidRPr="007436BC" w:rsidRDefault="00713C2E" w:rsidP="00713C2E">
            <w:r w:rsidRPr="007436BC">
              <w:t>Capacità di interpretare / capire correttamente le offerte d’impiego / il profilo ricercato</w:t>
            </w:r>
          </w:p>
        </w:tc>
        <w:tc>
          <w:tcPr>
            <w:tcW w:w="552" w:type="pct"/>
            <w:gridSpan w:val="2"/>
          </w:tcPr>
          <w:p w14:paraId="771C724D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«R2_MB»</w:t>
            </w:r>
          </w:p>
        </w:tc>
        <w:tc>
          <w:tcPr>
            <w:tcW w:w="415" w:type="pct"/>
            <w:gridSpan w:val="2"/>
          </w:tcPr>
          <w:p w14:paraId="1959D861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«R2_B»</w:t>
            </w:r>
          </w:p>
        </w:tc>
        <w:tc>
          <w:tcPr>
            <w:tcW w:w="483" w:type="pct"/>
            <w:gridSpan w:val="3"/>
          </w:tcPr>
          <w:p w14:paraId="26CEC400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«R2_S»</w:t>
            </w:r>
          </w:p>
        </w:tc>
        <w:tc>
          <w:tcPr>
            <w:tcW w:w="625" w:type="pct"/>
            <w:gridSpan w:val="3"/>
          </w:tcPr>
          <w:p w14:paraId="654207C5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«R2_I»</w:t>
            </w:r>
          </w:p>
        </w:tc>
        <w:tc>
          <w:tcPr>
            <w:tcW w:w="291" w:type="pct"/>
            <w:gridSpan w:val="2"/>
          </w:tcPr>
          <w:p w14:paraId="3130ED41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«R2_NV»</w:t>
            </w:r>
          </w:p>
        </w:tc>
      </w:tr>
      <w:tr w:rsidR="00713C2E" w:rsidRPr="007436BC" w14:paraId="57880C26" w14:textId="77777777" w:rsidTr="00713C2E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357"/>
        </w:trPr>
        <w:tc>
          <w:tcPr>
            <w:tcW w:w="2634" w:type="pct"/>
            <w:gridSpan w:val="2"/>
            <w:vAlign w:val="center"/>
          </w:tcPr>
          <w:p w14:paraId="5C571860" w14:textId="77777777" w:rsidR="00713C2E" w:rsidRPr="007436BC" w:rsidRDefault="00713C2E" w:rsidP="00713C2E">
            <w:r w:rsidRPr="007436BC">
              <w:t>Capacità di presentarsi</w:t>
            </w:r>
          </w:p>
        </w:tc>
        <w:tc>
          <w:tcPr>
            <w:tcW w:w="552" w:type="pct"/>
            <w:gridSpan w:val="2"/>
          </w:tcPr>
          <w:p w14:paraId="144EF757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«R3_MB»</w:t>
            </w:r>
          </w:p>
        </w:tc>
        <w:tc>
          <w:tcPr>
            <w:tcW w:w="415" w:type="pct"/>
            <w:gridSpan w:val="2"/>
          </w:tcPr>
          <w:p w14:paraId="34737DA0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«R3_B»</w:t>
            </w:r>
          </w:p>
        </w:tc>
        <w:tc>
          <w:tcPr>
            <w:tcW w:w="483" w:type="pct"/>
            <w:gridSpan w:val="3"/>
          </w:tcPr>
          <w:p w14:paraId="4DA745BB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«R3_S»</w:t>
            </w:r>
          </w:p>
        </w:tc>
        <w:tc>
          <w:tcPr>
            <w:tcW w:w="625" w:type="pct"/>
            <w:gridSpan w:val="3"/>
          </w:tcPr>
          <w:p w14:paraId="252AF246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«R3_I»</w:t>
            </w:r>
          </w:p>
        </w:tc>
        <w:tc>
          <w:tcPr>
            <w:tcW w:w="291" w:type="pct"/>
            <w:gridSpan w:val="2"/>
          </w:tcPr>
          <w:p w14:paraId="7B9D2B03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«R3_NV»</w:t>
            </w:r>
          </w:p>
        </w:tc>
      </w:tr>
      <w:tr w:rsidR="00713C2E" w:rsidRPr="007436BC" w14:paraId="1E4E2F05" w14:textId="77777777" w:rsidTr="00713C2E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419"/>
        </w:trPr>
        <w:tc>
          <w:tcPr>
            <w:tcW w:w="2634" w:type="pct"/>
            <w:gridSpan w:val="2"/>
            <w:vAlign w:val="center"/>
          </w:tcPr>
          <w:p w14:paraId="1946E39A" w14:textId="77777777" w:rsidR="00713C2E" w:rsidRPr="007436BC" w:rsidRDefault="00713C2E" w:rsidP="00713C2E">
            <w:r w:rsidRPr="007436BC">
              <w:t xml:space="preserve">Capacità di usare i canali adeguati </w:t>
            </w:r>
            <w:proofErr w:type="gramStart"/>
            <w:r w:rsidRPr="007436BC">
              <w:t>per</w:t>
            </w:r>
            <w:proofErr w:type="gramEnd"/>
            <w:r w:rsidRPr="007436BC">
              <w:t xml:space="preserve"> cercare lavoro</w:t>
            </w:r>
          </w:p>
        </w:tc>
        <w:tc>
          <w:tcPr>
            <w:tcW w:w="552" w:type="pct"/>
            <w:gridSpan w:val="2"/>
          </w:tcPr>
          <w:p w14:paraId="4F963D99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«R4_MB»</w:t>
            </w:r>
          </w:p>
        </w:tc>
        <w:tc>
          <w:tcPr>
            <w:tcW w:w="415" w:type="pct"/>
            <w:gridSpan w:val="2"/>
          </w:tcPr>
          <w:p w14:paraId="51C5E854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«R4_B»</w:t>
            </w:r>
          </w:p>
        </w:tc>
        <w:tc>
          <w:tcPr>
            <w:tcW w:w="483" w:type="pct"/>
            <w:gridSpan w:val="3"/>
          </w:tcPr>
          <w:p w14:paraId="306EBEE0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«R4_S»</w:t>
            </w:r>
          </w:p>
        </w:tc>
        <w:tc>
          <w:tcPr>
            <w:tcW w:w="625" w:type="pct"/>
            <w:gridSpan w:val="3"/>
          </w:tcPr>
          <w:p w14:paraId="239D617B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«R4_I»</w:t>
            </w:r>
          </w:p>
        </w:tc>
        <w:tc>
          <w:tcPr>
            <w:tcW w:w="291" w:type="pct"/>
            <w:gridSpan w:val="2"/>
          </w:tcPr>
          <w:p w14:paraId="67B177CF" w14:textId="77777777" w:rsidR="00713C2E" w:rsidRPr="007436BC" w:rsidRDefault="00713C2E" w:rsidP="00713C2E">
            <w:pPr>
              <w:jc w:val="center"/>
            </w:pPr>
            <w:r>
              <w:rPr>
                <w:rFonts w:ascii="Calibri" w:hAnsi="Calibri"/>
                <w:color w:val="000000"/>
              </w:rPr>
              <w:t>«R4_NV»</w:t>
            </w:r>
          </w:p>
        </w:tc>
      </w:tr>
      <w:bookmarkEnd w:id="2"/>
      <w:tr w:rsidR="00951E9D" w:rsidRPr="007436BC" w14:paraId="06DA321D" w14:textId="77777777" w:rsidTr="00BA15A2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000" w:type="pct"/>
            <w:gridSpan w:val="14"/>
            <w:vAlign w:val="center"/>
          </w:tcPr>
          <w:p w14:paraId="386E9F18" w14:textId="77777777" w:rsidR="00951E9D" w:rsidRPr="007436BC" w:rsidRDefault="00951E9D" w:rsidP="007436BC">
            <w:pPr>
              <w:jc w:val="center"/>
            </w:pPr>
          </w:p>
        </w:tc>
      </w:tr>
      <w:tr w:rsidR="00221774" w:rsidRPr="00ED6554" w14:paraId="40BD262E" w14:textId="77777777" w:rsidTr="00BA15A2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5000" w:type="pct"/>
            <w:gridSpan w:val="14"/>
            <w:tcBorders>
              <w:bottom w:val="single" w:sz="4" w:space="0" w:color="auto"/>
            </w:tcBorders>
            <w:vAlign w:val="center"/>
          </w:tcPr>
          <w:p w14:paraId="7BC14691" w14:textId="77777777" w:rsidR="00221774" w:rsidRPr="00ED6554" w:rsidRDefault="00E56401" w:rsidP="007436BC">
            <w:pPr>
              <w:jc w:val="both"/>
              <w:rPr>
                <w:b/>
              </w:rPr>
            </w:pPr>
            <w:r>
              <w:rPr>
                <w:b/>
              </w:rPr>
              <w:t xml:space="preserve">4.2 </w:t>
            </w:r>
            <w:r w:rsidR="00221774" w:rsidRPr="0021459B">
              <w:rPr>
                <w:b/>
              </w:rPr>
              <w:t>Canali utilizzati per la ricerca impiego (scegliere)</w:t>
            </w:r>
          </w:p>
        </w:tc>
      </w:tr>
      <w:tr w:rsidR="007436BC" w:rsidRPr="007436BC" w14:paraId="16CCF297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tcBorders>
              <w:top w:val="single" w:sz="4" w:space="0" w:color="auto"/>
            </w:tcBorders>
            <w:vAlign w:val="center"/>
          </w:tcPr>
          <w:p w14:paraId="336E9624" w14:textId="77777777" w:rsidR="007436BC" w:rsidRPr="007436BC" w:rsidRDefault="007436BC" w:rsidP="007436BC">
            <w:r w:rsidRPr="007436BC">
              <w:t>Annunci su quotidiani o riviste</w:t>
            </w:r>
          </w:p>
        </w:tc>
        <w:tc>
          <w:tcPr>
            <w:tcW w:w="2366" w:type="pct"/>
            <w:gridSpan w:val="12"/>
            <w:tcBorders>
              <w:top w:val="single" w:sz="4" w:space="0" w:color="auto"/>
            </w:tcBorders>
            <w:vAlign w:val="center"/>
          </w:tcPr>
          <w:p w14:paraId="3482BE58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31E31391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4F833C4F" w14:textId="77777777" w:rsidR="007436BC" w:rsidRPr="007436BC" w:rsidRDefault="007436BC" w:rsidP="007436BC">
            <w:r w:rsidRPr="007436BC">
              <w:t>Annunci su siti web specializzati o aziendali</w:t>
            </w:r>
          </w:p>
        </w:tc>
        <w:tc>
          <w:tcPr>
            <w:tcW w:w="2366" w:type="pct"/>
            <w:gridSpan w:val="12"/>
            <w:vAlign w:val="center"/>
          </w:tcPr>
          <w:p w14:paraId="78AD780A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082CDB28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6F7265EF" w14:textId="77777777" w:rsidR="007436BC" w:rsidRPr="007436BC" w:rsidRDefault="007436BC" w:rsidP="007436BC">
            <w:r w:rsidRPr="007436BC">
              <w:t>Concorsi Foglio Ufficiale</w:t>
            </w:r>
          </w:p>
        </w:tc>
        <w:tc>
          <w:tcPr>
            <w:tcW w:w="2366" w:type="pct"/>
            <w:gridSpan w:val="12"/>
            <w:vAlign w:val="center"/>
          </w:tcPr>
          <w:p w14:paraId="12BD6DE0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2852998F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3BE04A86" w14:textId="77777777" w:rsidR="007436BC" w:rsidRPr="007436BC" w:rsidRDefault="007436BC" w:rsidP="007436BC">
            <w:r w:rsidRPr="007436BC">
              <w:t>Personalmente</w:t>
            </w:r>
          </w:p>
        </w:tc>
        <w:tc>
          <w:tcPr>
            <w:tcW w:w="2366" w:type="pct"/>
            <w:gridSpan w:val="12"/>
            <w:vAlign w:val="center"/>
          </w:tcPr>
          <w:p w14:paraId="2697CAFA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17CCCCFA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03D9DA65" w14:textId="77777777" w:rsidR="007436BC" w:rsidRPr="007436BC" w:rsidRDefault="007436BC" w:rsidP="007436BC">
            <w:r w:rsidRPr="007436BC">
              <w:t>Contatto telefonico</w:t>
            </w:r>
          </w:p>
        </w:tc>
        <w:tc>
          <w:tcPr>
            <w:tcW w:w="2366" w:type="pct"/>
            <w:gridSpan w:val="12"/>
            <w:vAlign w:val="center"/>
          </w:tcPr>
          <w:p w14:paraId="579C0731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3AB55702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26E0550F" w14:textId="77777777" w:rsidR="007436BC" w:rsidRPr="007436BC" w:rsidRDefault="007436BC" w:rsidP="007436BC">
            <w:r w:rsidRPr="007436BC">
              <w:t>Rete di conoscenze personali e professionali</w:t>
            </w:r>
          </w:p>
        </w:tc>
        <w:tc>
          <w:tcPr>
            <w:tcW w:w="2366" w:type="pct"/>
            <w:gridSpan w:val="12"/>
            <w:vAlign w:val="center"/>
          </w:tcPr>
          <w:p w14:paraId="072BE9CF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58F655EE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59D7B307" w14:textId="77777777" w:rsidR="007436BC" w:rsidRPr="007436BC" w:rsidRDefault="007436BC" w:rsidP="007436BC">
            <w:r w:rsidRPr="007436BC">
              <w:t>Lettere di autocandidature cartacee</w:t>
            </w:r>
          </w:p>
        </w:tc>
        <w:tc>
          <w:tcPr>
            <w:tcW w:w="2366" w:type="pct"/>
            <w:gridSpan w:val="12"/>
            <w:vAlign w:val="center"/>
          </w:tcPr>
          <w:p w14:paraId="42FC0270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004FF079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7D4B8418" w14:textId="77777777" w:rsidR="007436BC" w:rsidRPr="007436BC" w:rsidRDefault="007436BC" w:rsidP="007436BC">
            <w:r w:rsidRPr="007436BC">
              <w:t>Autocandidatura online (siti, e-mail)</w:t>
            </w:r>
          </w:p>
        </w:tc>
        <w:tc>
          <w:tcPr>
            <w:tcW w:w="2366" w:type="pct"/>
            <w:gridSpan w:val="12"/>
            <w:vAlign w:val="center"/>
          </w:tcPr>
          <w:p w14:paraId="5517777E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615D1268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15C90151" w14:textId="77777777" w:rsidR="007436BC" w:rsidRPr="007436BC" w:rsidRDefault="007436BC" w:rsidP="007436BC">
            <w:r w:rsidRPr="007436BC">
              <w:t>URC</w:t>
            </w:r>
          </w:p>
        </w:tc>
        <w:tc>
          <w:tcPr>
            <w:tcW w:w="2366" w:type="pct"/>
            <w:gridSpan w:val="12"/>
            <w:vAlign w:val="center"/>
          </w:tcPr>
          <w:p w14:paraId="5B442C1C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7436BC" w:rsidRPr="007436BC" w14:paraId="6EE7CE43" w14:textId="77777777" w:rsidTr="00BA15A2">
        <w:tblPrEx>
          <w:shd w:val="clear" w:color="auto" w:fill="auto"/>
        </w:tblPrEx>
        <w:trPr>
          <w:trHeight w:val="284"/>
        </w:trPr>
        <w:tc>
          <w:tcPr>
            <w:tcW w:w="2634" w:type="pct"/>
            <w:gridSpan w:val="2"/>
            <w:vAlign w:val="center"/>
          </w:tcPr>
          <w:p w14:paraId="4A9802D6" w14:textId="77777777" w:rsidR="007436BC" w:rsidRPr="007436BC" w:rsidRDefault="007436BC" w:rsidP="007436BC">
            <w:r w:rsidRPr="007436BC">
              <w:t>Agenzie di collocamento</w:t>
            </w:r>
          </w:p>
        </w:tc>
        <w:tc>
          <w:tcPr>
            <w:tcW w:w="2366" w:type="pct"/>
            <w:gridSpan w:val="12"/>
            <w:vAlign w:val="center"/>
          </w:tcPr>
          <w:p w14:paraId="44B1AA87" w14:textId="77777777" w:rsidR="007436BC" w:rsidRPr="007436BC" w:rsidRDefault="006B5E1A" w:rsidP="007436BC">
            <w:pPr>
              <w:jc w:val="center"/>
            </w:pPr>
            <w:r>
              <w:t>x</w:t>
            </w:r>
          </w:p>
        </w:tc>
      </w:tr>
      <w:tr w:rsidR="00221774" w:rsidRPr="00ED6554" w14:paraId="56C729EC" w14:textId="77777777" w:rsidTr="00BA15A2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5000" w:type="pct"/>
            <w:gridSpan w:val="14"/>
            <w:vAlign w:val="center"/>
          </w:tcPr>
          <w:p w14:paraId="4DE0DCA5" w14:textId="77777777" w:rsidR="00221774" w:rsidRPr="00373495" w:rsidRDefault="00221774" w:rsidP="0007161F">
            <w:r w:rsidRPr="00373495">
              <w:t>Osservazioni:</w:t>
            </w:r>
          </w:p>
          <w:p w14:paraId="467D8CF8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«OSS_CANALI_RICERCA»</w:t>
            </w:r>
          </w:p>
          <w:p w14:paraId="5995D691" w14:textId="77777777" w:rsidR="00221774" w:rsidRDefault="00221774" w:rsidP="0007161F">
            <w:pPr>
              <w:rPr>
                <w:b/>
              </w:rPr>
            </w:pPr>
          </w:p>
          <w:p w14:paraId="645555A9" w14:textId="77777777" w:rsidR="00221774" w:rsidRDefault="00221774" w:rsidP="0007161F">
            <w:pPr>
              <w:rPr>
                <w:b/>
              </w:rPr>
            </w:pPr>
          </w:p>
          <w:p w14:paraId="38C41E32" w14:textId="77777777" w:rsidR="00221774" w:rsidRPr="00ED6554" w:rsidRDefault="00221774" w:rsidP="00373495">
            <w:pPr>
              <w:rPr>
                <w:b/>
              </w:rPr>
            </w:pPr>
          </w:p>
        </w:tc>
      </w:tr>
      <w:tr w:rsidR="00951E9D" w:rsidRPr="00ED6554" w14:paraId="67131DF6" w14:textId="77777777" w:rsidTr="00BA15A2">
        <w:tblPrEx>
          <w:shd w:val="clear" w:color="auto" w:fill="auto"/>
          <w:tblLook w:val="01E0" w:firstRow="1" w:lastRow="1" w:firstColumn="1" w:lastColumn="1" w:noHBand="0" w:noVBand="0"/>
        </w:tblPrEx>
        <w:trPr>
          <w:trHeight w:val="70"/>
        </w:trPr>
        <w:tc>
          <w:tcPr>
            <w:tcW w:w="5000" w:type="pct"/>
            <w:gridSpan w:val="14"/>
            <w:vAlign w:val="center"/>
          </w:tcPr>
          <w:p w14:paraId="31A020B2" w14:textId="77777777" w:rsidR="00951E9D" w:rsidRDefault="00951E9D" w:rsidP="0007161F">
            <w:pPr>
              <w:rPr>
                <w:b/>
              </w:rPr>
            </w:pPr>
          </w:p>
        </w:tc>
      </w:tr>
      <w:tr w:rsidR="00BA15A2" w:rsidRPr="00ED6554" w14:paraId="54F0002B" w14:textId="77777777" w:rsidTr="00BA15A2">
        <w:tblPrEx>
          <w:shd w:val="clear" w:color="auto" w:fill="C2D69B"/>
          <w:tblLook w:val="01E0" w:firstRow="1" w:lastRow="1" w:firstColumn="1" w:lastColumn="1" w:noHBand="0" w:noVBand="0"/>
        </w:tblPrEx>
        <w:trPr>
          <w:gridAfter w:val="1"/>
          <w:wAfter w:w="18" w:type="pct"/>
          <w:trHeight w:val="340"/>
        </w:trPr>
        <w:tc>
          <w:tcPr>
            <w:tcW w:w="2498" w:type="pct"/>
            <w:vAlign w:val="center"/>
          </w:tcPr>
          <w:p w14:paraId="63714347" w14:textId="77777777" w:rsidR="00BA15A2" w:rsidRPr="00BA15A2" w:rsidRDefault="00BA15A2" w:rsidP="000F61B7">
            <w:pPr>
              <w:ind w:left="426" w:hanging="426"/>
              <w:rPr>
                <w:b/>
              </w:rPr>
            </w:pPr>
            <w:r w:rsidRPr="00BA15A2">
              <w:rPr>
                <w:b/>
              </w:rPr>
              <w:t>4.</w:t>
            </w:r>
            <w:r w:rsidR="00E56401">
              <w:rPr>
                <w:b/>
              </w:rPr>
              <w:t>3</w:t>
            </w:r>
            <w:r>
              <w:rPr>
                <w:b/>
              </w:rPr>
              <w:t xml:space="preserve"> </w:t>
            </w:r>
            <w:r w:rsidRPr="00BA15A2">
              <w:rPr>
                <w:b/>
              </w:rPr>
              <w:t>Valutazione complessiva della capacità di ricerca d’impiego</w:t>
            </w:r>
          </w:p>
        </w:tc>
        <w:tc>
          <w:tcPr>
            <w:tcW w:w="552" w:type="pct"/>
            <w:gridSpan w:val="2"/>
            <w:vAlign w:val="center"/>
          </w:tcPr>
          <w:p w14:paraId="0B2EDDA0" w14:textId="77777777" w:rsidR="00BA15A2" w:rsidRPr="00BA15A2" w:rsidRDefault="00BA15A2" w:rsidP="000F61B7">
            <w:pPr>
              <w:tabs>
                <w:tab w:val="left" w:pos="7096"/>
              </w:tabs>
              <w:ind w:left="-53"/>
              <w:jc w:val="center"/>
              <w:rPr>
                <w:b/>
                <w:sz w:val="16"/>
              </w:rPr>
            </w:pPr>
            <w:r w:rsidRPr="00BA15A2">
              <w:rPr>
                <w:b/>
                <w:sz w:val="16"/>
              </w:rPr>
              <w:t>Molto buone</w:t>
            </w:r>
          </w:p>
          <w:p w14:paraId="1FF90D02" w14:textId="77777777" w:rsidR="00BA15A2" w:rsidRPr="00BA15A2" w:rsidRDefault="00713C2E" w:rsidP="000F61B7">
            <w:pPr>
              <w:tabs>
                <w:tab w:val="left" w:pos="7096"/>
              </w:tabs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«VO_MB»</w:t>
            </w:r>
          </w:p>
        </w:tc>
        <w:tc>
          <w:tcPr>
            <w:tcW w:w="414" w:type="pct"/>
            <w:gridSpan w:val="2"/>
            <w:vAlign w:val="center"/>
          </w:tcPr>
          <w:p w14:paraId="3074BCF3" w14:textId="77777777" w:rsidR="00BA15A2" w:rsidRPr="00BA15A2" w:rsidRDefault="00BA15A2" w:rsidP="000F61B7">
            <w:pPr>
              <w:tabs>
                <w:tab w:val="left" w:pos="7096"/>
              </w:tabs>
              <w:jc w:val="center"/>
              <w:rPr>
                <w:b/>
                <w:sz w:val="16"/>
              </w:rPr>
            </w:pPr>
            <w:r w:rsidRPr="00BA15A2">
              <w:rPr>
                <w:b/>
                <w:sz w:val="16"/>
              </w:rPr>
              <w:t>Buone</w:t>
            </w:r>
          </w:p>
          <w:p w14:paraId="09818B1A" w14:textId="77777777" w:rsidR="00BA15A2" w:rsidRPr="00BA15A2" w:rsidRDefault="00713C2E" w:rsidP="000F61B7">
            <w:pPr>
              <w:tabs>
                <w:tab w:val="left" w:pos="7096"/>
              </w:tabs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«VO_B»</w:t>
            </w:r>
          </w:p>
        </w:tc>
        <w:tc>
          <w:tcPr>
            <w:tcW w:w="483" w:type="pct"/>
            <w:gridSpan w:val="3"/>
            <w:vAlign w:val="center"/>
          </w:tcPr>
          <w:p w14:paraId="49C2093C" w14:textId="77777777" w:rsidR="00BA15A2" w:rsidRPr="00BA15A2" w:rsidRDefault="00BA15A2" w:rsidP="000F61B7">
            <w:pPr>
              <w:tabs>
                <w:tab w:val="left" w:pos="7096"/>
              </w:tabs>
              <w:ind w:left="-38"/>
              <w:jc w:val="center"/>
              <w:rPr>
                <w:b/>
                <w:sz w:val="16"/>
              </w:rPr>
            </w:pPr>
            <w:r w:rsidRPr="00BA15A2">
              <w:rPr>
                <w:b/>
                <w:sz w:val="16"/>
              </w:rPr>
              <w:t>Sufficienti</w:t>
            </w:r>
          </w:p>
          <w:p w14:paraId="33E923C1" w14:textId="77777777" w:rsidR="00BA15A2" w:rsidRPr="00BA15A2" w:rsidRDefault="00713C2E" w:rsidP="000F61B7">
            <w:pPr>
              <w:tabs>
                <w:tab w:val="left" w:pos="7096"/>
              </w:tabs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«VO_S»</w:t>
            </w:r>
          </w:p>
        </w:tc>
        <w:tc>
          <w:tcPr>
            <w:tcW w:w="621" w:type="pct"/>
            <w:gridSpan w:val="3"/>
            <w:vAlign w:val="center"/>
          </w:tcPr>
          <w:p w14:paraId="120D7E9B" w14:textId="77777777" w:rsidR="00BA15A2" w:rsidRPr="00BA15A2" w:rsidRDefault="00BA15A2" w:rsidP="000F61B7">
            <w:pPr>
              <w:tabs>
                <w:tab w:val="left" w:pos="7096"/>
              </w:tabs>
              <w:jc w:val="center"/>
              <w:rPr>
                <w:b/>
                <w:sz w:val="16"/>
              </w:rPr>
            </w:pPr>
            <w:r w:rsidRPr="00BA15A2">
              <w:rPr>
                <w:b/>
                <w:sz w:val="16"/>
              </w:rPr>
              <w:t>Insufficiente</w:t>
            </w:r>
          </w:p>
          <w:p w14:paraId="2ABEAB78" w14:textId="77777777" w:rsidR="00BA15A2" w:rsidRPr="00BA15A2" w:rsidRDefault="00713C2E" w:rsidP="000F61B7">
            <w:pPr>
              <w:tabs>
                <w:tab w:val="left" w:pos="7096"/>
              </w:tabs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«VO_I»</w:t>
            </w:r>
          </w:p>
        </w:tc>
        <w:tc>
          <w:tcPr>
            <w:tcW w:w="414" w:type="pct"/>
            <w:gridSpan w:val="2"/>
            <w:vAlign w:val="center"/>
          </w:tcPr>
          <w:p w14:paraId="6FC4E60B" w14:textId="77777777" w:rsidR="00BA15A2" w:rsidRPr="00BA15A2" w:rsidRDefault="00BA15A2" w:rsidP="000F61B7">
            <w:pPr>
              <w:tabs>
                <w:tab w:val="left" w:pos="7096"/>
              </w:tabs>
              <w:jc w:val="center"/>
              <w:rPr>
                <w:b/>
                <w:sz w:val="16"/>
              </w:rPr>
            </w:pPr>
            <w:r w:rsidRPr="00BA15A2">
              <w:rPr>
                <w:b/>
                <w:sz w:val="16"/>
              </w:rPr>
              <w:t>N.V.</w:t>
            </w:r>
          </w:p>
          <w:p w14:paraId="6FBA30D3" w14:textId="77777777" w:rsidR="00BA15A2" w:rsidRPr="00ED6554" w:rsidRDefault="00713C2E" w:rsidP="000F61B7">
            <w:pPr>
              <w:tabs>
                <w:tab w:val="left" w:pos="7096"/>
              </w:tabs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</w:rPr>
              <w:t>«VO_NV»</w:t>
            </w:r>
          </w:p>
        </w:tc>
      </w:tr>
      <w:tr w:rsidR="00BA15A2" w:rsidRPr="00ED6554" w14:paraId="4BA09044" w14:textId="77777777" w:rsidTr="00BA15A2">
        <w:tblPrEx>
          <w:shd w:val="clear" w:color="auto" w:fill="C2D69B"/>
          <w:tblLook w:val="01E0" w:firstRow="1" w:lastRow="1" w:firstColumn="1" w:lastColumn="1" w:noHBand="0" w:noVBand="0"/>
        </w:tblPrEx>
        <w:trPr>
          <w:gridAfter w:val="1"/>
          <w:wAfter w:w="18" w:type="pct"/>
          <w:trHeight w:val="340"/>
        </w:trPr>
        <w:tc>
          <w:tcPr>
            <w:tcW w:w="4982" w:type="pct"/>
            <w:gridSpan w:val="13"/>
            <w:vAlign w:val="center"/>
          </w:tcPr>
          <w:p w14:paraId="164352A8" w14:textId="77777777" w:rsidR="00BA15A2" w:rsidRPr="00373495" w:rsidRDefault="00BA15A2" w:rsidP="00BA15A2">
            <w:pPr>
              <w:ind w:left="426" w:hanging="426"/>
            </w:pPr>
            <w:r w:rsidRPr="00373495">
              <w:t>Osservazioni:</w:t>
            </w:r>
          </w:p>
          <w:p w14:paraId="2FC6B320" w14:textId="77777777" w:rsidR="004147AB" w:rsidRDefault="00942396">
            <w:pPr>
              <w:rPr>
                <w:lang w:val="it-CH"/>
              </w:rPr>
            </w:pPr>
            <w:r>
              <w:rPr>
                <w:lang w:val="it-CH"/>
              </w:rPr>
              <w:t>«OSS_VALUTAZIONE_RICERCA»</w:t>
            </w:r>
          </w:p>
          <w:p w14:paraId="74D2A006" w14:textId="77777777" w:rsidR="00BA15A2" w:rsidRDefault="00BA15A2" w:rsidP="00BA15A2">
            <w:pPr>
              <w:jc w:val="both"/>
            </w:pPr>
          </w:p>
          <w:p w14:paraId="4F51F85F" w14:textId="77777777" w:rsidR="00BA15A2" w:rsidRDefault="00BA15A2" w:rsidP="00BA15A2">
            <w:pPr>
              <w:jc w:val="both"/>
            </w:pPr>
          </w:p>
          <w:p w14:paraId="16B22776" w14:textId="77777777" w:rsidR="00BA15A2" w:rsidRPr="00ED6554" w:rsidRDefault="00BA15A2" w:rsidP="00373495">
            <w:pPr>
              <w:tabs>
                <w:tab w:val="left" w:pos="7096"/>
              </w:tabs>
              <w:rPr>
                <w:b/>
                <w:sz w:val="16"/>
              </w:rPr>
            </w:pPr>
          </w:p>
        </w:tc>
      </w:tr>
    </w:tbl>
    <w:p w14:paraId="69CB5598" w14:textId="77777777" w:rsidR="00E142C1" w:rsidRDefault="00E142C1">
      <w:pPr>
        <w:rPr>
          <w:vanish/>
          <w:szCs w:val="18"/>
        </w:rPr>
      </w:pPr>
    </w:p>
    <w:p w14:paraId="389FA0B4" w14:textId="77777777" w:rsidR="009A4103" w:rsidRDefault="009A4103">
      <w:r>
        <w:br w:type="page"/>
      </w:r>
    </w:p>
    <w:p w14:paraId="5EE4F63A" w14:textId="77777777" w:rsidR="00E56401" w:rsidRDefault="00E56401"/>
    <w:tbl>
      <w:tblPr>
        <w:tblW w:w="4777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38"/>
        <w:gridCol w:w="4245"/>
      </w:tblGrid>
      <w:tr w:rsidR="00E56401" w:rsidRPr="00ED6554" w14:paraId="3A2FA0D3" w14:textId="77777777" w:rsidTr="004C101E">
        <w:trPr>
          <w:trHeight w:val="567"/>
        </w:trPr>
        <w:tc>
          <w:tcPr>
            <w:tcW w:w="5000" w:type="pct"/>
            <w:gridSpan w:val="2"/>
            <w:shd w:val="clear" w:color="auto" w:fill="D9D9D9"/>
            <w:vAlign w:val="center"/>
          </w:tcPr>
          <w:p w14:paraId="10C6EAF0" w14:textId="77777777" w:rsidR="00E56401" w:rsidRPr="00ED6554" w:rsidRDefault="00E56401" w:rsidP="000F61B7">
            <w:pPr>
              <w:ind w:left="199"/>
              <w:rPr>
                <w:b/>
              </w:rPr>
            </w:pPr>
            <w:r>
              <w:rPr>
                <w:b/>
              </w:rPr>
              <w:t>5</w:t>
            </w:r>
            <w:r w:rsidRPr="00ED6554">
              <w:rPr>
                <w:b/>
              </w:rPr>
              <w:t xml:space="preserve">. </w:t>
            </w:r>
            <w:r>
              <w:rPr>
                <w:b/>
              </w:rPr>
              <w:t>Riepilogo colloqui svolti durante la misura</w:t>
            </w:r>
          </w:p>
        </w:tc>
      </w:tr>
      <w:tr w:rsidR="009A4103" w:rsidRPr="00ED6554" w14:paraId="4D1D45A0" w14:textId="77777777" w:rsidTr="004C101E">
        <w:trPr>
          <w:trHeight w:val="685"/>
        </w:trPr>
        <w:tc>
          <w:tcPr>
            <w:tcW w:w="5000" w:type="pct"/>
            <w:gridSpan w:val="2"/>
            <w:vAlign w:val="center"/>
          </w:tcPr>
          <w:p w14:paraId="50399BDD" w14:textId="77777777" w:rsidR="009A4103" w:rsidRPr="00ED6554" w:rsidRDefault="009A4103" w:rsidP="00951E9D">
            <w:pPr>
              <w:rPr>
                <w:b/>
              </w:rPr>
            </w:pPr>
            <w:r>
              <w:rPr>
                <w:b/>
              </w:rPr>
              <w:t>5</w:t>
            </w:r>
            <w:r w:rsidRPr="00ED6554">
              <w:rPr>
                <w:b/>
              </w:rPr>
              <w:t>.</w:t>
            </w:r>
            <w:r w:rsidR="00E56401">
              <w:rPr>
                <w:b/>
              </w:rPr>
              <w:t>1</w:t>
            </w:r>
            <w:r w:rsidRPr="00ED6554">
              <w:rPr>
                <w:b/>
              </w:rPr>
              <w:t>. Colloqui di lavoro sostenuti dalla PCI durante la partecipazione al PML</w:t>
            </w:r>
            <w:r w:rsidRPr="00ED6554">
              <w:t xml:space="preserve"> </w:t>
            </w:r>
          </w:p>
        </w:tc>
      </w:tr>
      <w:tr w:rsidR="009A4103" w:rsidRPr="00ED6554" w14:paraId="14BA5B3F" w14:textId="77777777" w:rsidTr="004C101E">
        <w:trPr>
          <w:trHeight w:val="539"/>
        </w:trPr>
        <w:tc>
          <w:tcPr>
            <w:tcW w:w="2936" w:type="pct"/>
            <w:vAlign w:val="center"/>
          </w:tcPr>
          <w:p w14:paraId="7704EAE1" w14:textId="77777777" w:rsidR="009A4103" w:rsidRPr="00ED6554" w:rsidRDefault="009A4103" w:rsidP="00951E9D">
            <w:r w:rsidRPr="00ED6554">
              <w:t xml:space="preserve">Numero di colloqui effettuati: </w:t>
            </w:r>
          </w:p>
        </w:tc>
        <w:tc>
          <w:tcPr>
            <w:tcW w:w="2064" w:type="pct"/>
            <w:vAlign w:val="center"/>
          </w:tcPr>
          <w:p w14:paraId="12B3BF30" w14:textId="77777777" w:rsidR="009A4103" w:rsidRPr="00ED6554" w:rsidRDefault="009A5964" w:rsidP="00951E9D">
            <w:r>
              <w:fldChar w:fldCharType="begin"/>
            </w:r>
            <w:r>
              <w:instrText xml:space="preserve"> MERGEFIELD F44 </w:instrText>
            </w:r>
            <w:r>
              <w:fldChar w:fldCharType="separate"/>
            </w:r>
            <w:r w:rsidR="00B755E2">
              <w:rPr>
                <w:noProof/>
              </w:rPr>
              <w:t>«F44»</w:t>
            </w:r>
            <w:r>
              <w:fldChar w:fldCharType="end"/>
            </w:r>
          </w:p>
        </w:tc>
      </w:tr>
      <w:tr w:rsidR="009A4103" w:rsidRPr="00ED6554" w14:paraId="2FC1FBB8" w14:textId="77777777" w:rsidTr="004C101E">
        <w:trPr>
          <w:trHeight w:val="351"/>
        </w:trPr>
        <w:tc>
          <w:tcPr>
            <w:tcW w:w="5000" w:type="pct"/>
            <w:gridSpan w:val="2"/>
            <w:vAlign w:val="center"/>
          </w:tcPr>
          <w:p w14:paraId="4C4B4C50" w14:textId="77777777" w:rsidR="00E56401" w:rsidRPr="00ED6554" w:rsidRDefault="009A4103" w:rsidP="003F412E">
            <w:pPr>
              <w:spacing w:before="120" w:line="360" w:lineRule="auto"/>
            </w:pPr>
            <w:r w:rsidRPr="00ED6554">
              <w:t>Presso quali datori di lavoro e quando?</w:t>
            </w:r>
          </w:p>
          <w:tbl>
            <w:tblPr>
              <w:tblW w:w="107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79"/>
              <w:gridCol w:w="5379"/>
            </w:tblGrid>
            <w:tr w:rsidR="009A4103" w:rsidRPr="00ED6554" w14:paraId="0FB13817" w14:textId="77777777" w:rsidTr="00951E9D">
              <w:tc>
                <w:tcPr>
                  <w:tcW w:w="5379" w:type="dxa"/>
                </w:tcPr>
                <w:p w14:paraId="7FBB7D63" w14:textId="77777777" w:rsidR="009A4103" w:rsidRPr="00ED6554" w:rsidRDefault="00E56401" w:rsidP="00951E9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A</w:t>
                  </w:r>
                  <w:r w:rsidR="009A4103" w:rsidRPr="00ED6554">
                    <w:rPr>
                      <w:b/>
                    </w:rPr>
                    <w:t>zienda</w:t>
                  </w:r>
                </w:p>
              </w:tc>
              <w:tc>
                <w:tcPr>
                  <w:tcW w:w="5379" w:type="dxa"/>
                </w:tcPr>
                <w:p w14:paraId="56C6477C" w14:textId="77777777" w:rsidR="009A4103" w:rsidRPr="00ED6554" w:rsidRDefault="00E56401" w:rsidP="00951E9D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</w:t>
                  </w:r>
                  <w:r w:rsidR="009A4103" w:rsidRPr="00ED6554">
                    <w:rPr>
                      <w:b/>
                    </w:rPr>
                    <w:t xml:space="preserve">ata colloquio </w:t>
                  </w:r>
                </w:p>
              </w:tc>
            </w:tr>
            <w:tr w:rsidR="009A4103" w:rsidRPr="00ED6554" w14:paraId="24CE302B" w14:textId="77777777" w:rsidTr="00E56401">
              <w:trPr>
                <w:trHeight w:val="461"/>
              </w:trPr>
              <w:tc>
                <w:tcPr>
                  <w:tcW w:w="5379" w:type="dxa"/>
                </w:tcPr>
                <w:p w14:paraId="1CC18E3E" w14:textId="77777777" w:rsidR="009A4103" w:rsidRPr="00A83AC8" w:rsidRDefault="009A5964" w:rsidP="00951E9D">
                  <w:pPr>
                    <w:rPr/>
                  </w:pPr>
                  <w:r w:rsidRPr="00942396">
                    <w:fldChar w:fldCharType="begin"/>
                  </w:r>
                  <w:r w:rsidRPr="00942396">
                    <w:instrText xml:space="preserve"> MERGEFIELD F74 </w:instrText>
                  </w:r>
                  <w:r w:rsidRPr="00942396">
                    <w:fldChar w:fldCharType="separate"/>
                  </w:r>
                  <w:r w:rsidR="00B755E2" w:rsidRPr="00942396">
                    <w:rPr>
                      <w:noProof/>
                    </w:rPr>
                    <w:t>«F74»</w:t>
                  </w:r>
                  <w:r w:rsidRPr="00942396">
                    <w:fldChar w:fldCharType="end"/>
                  </w:r>
                </w:p>
              </w:tc>
              <w:tc>
                <w:tcPr>
                  <w:tcW w:w="5379" w:type="dxa"/>
                </w:tcPr>
                <w:p w14:paraId="487AA9BA" w14:textId="77777777" w:rsidR="009A4103" w:rsidRPr="00A83AC8" w:rsidRDefault="009A4103" w:rsidP="00951E9D">
                  <w:pPr>
                    <w:rPr/>
                  </w:pPr>
                  <w:r w:rsidRPr="00942396">
                    <w:fldChar w:fldCharType="begin"/>
                  </w:r>
                  <w:r w:rsidRPr="00942396">
                    <w:instrText xml:space="preserve"> MERGEFIELD COLLOQUI_DASSUNZIONE </w:instrText>
                  </w:r>
                  <w:r w:rsidRPr="00942396">
                    <w:fldChar w:fldCharType="separate"/>
                  </w:r>
                  <w:r w:rsidR="00B755E2" w:rsidRPr="00942396">
                    <w:rPr>
                      <w:noProof/>
                    </w:rPr>
                    <w:t>«COLLOQUI_DASSUNZIONE»</w:t>
                  </w:r>
                  <w:r w:rsidRPr="00942396">
                    <w:fldChar w:fldCharType="end"/>
                  </w:r>
                </w:p>
              </w:tc>
            </w:tr>
            <w:tr w:rsidR="009A4103" w:rsidRPr="00ED6554" w14:paraId="20271BB5" w14:textId="77777777" w:rsidTr="00E56401">
              <w:trPr>
                <w:trHeight w:val="425"/>
              </w:trPr>
              <w:tc>
                <w:tcPr>
                  <w:tcW w:w="5379" w:type="dxa"/>
                </w:tcPr>
                <w:p w14:paraId="151AB52B" w14:textId="77777777" w:rsidR="009A4103" w:rsidRPr="00ED6554" w:rsidRDefault="009A4103" w:rsidP="00951E9D"/>
              </w:tc>
              <w:tc>
                <w:tcPr>
                  <w:tcW w:w="5379" w:type="dxa"/>
                </w:tcPr>
                <w:p w14:paraId="3CA4FA67" w14:textId="77777777" w:rsidR="009A4103" w:rsidRPr="00ED6554" w:rsidRDefault="009A4103" w:rsidP="00951E9D"/>
              </w:tc>
            </w:tr>
            <w:tr w:rsidR="009A4103" w:rsidRPr="00ED6554" w14:paraId="276C351C" w14:textId="77777777" w:rsidTr="00E56401">
              <w:trPr>
                <w:trHeight w:val="403"/>
              </w:trPr>
              <w:tc>
                <w:tcPr>
                  <w:tcW w:w="5379" w:type="dxa"/>
                </w:tcPr>
                <w:p w14:paraId="175EC3E0" w14:textId="77777777" w:rsidR="009A4103" w:rsidRPr="00ED6554" w:rsidRDefault="009A4103" w:rsidP="00951E9D"/>
              </w:tc>
              <w:tc>
                <w:tcPr>
                  <w:tcW w:w="5379" w:type="dxa"/>
                </w:tcPr>
                <w:p w14:paraId="298D290A" w14:textId="77777777" w:rsidR="009A4103" w:rsidRPr="00ED6554" w:rsidRDefault="009A4103" w:rsidP="00951E9D"/>
              </w:tc>
            </w:tr>
            <w:tr w:rsidR="009A4103" w:rsidRPr="00ED6554" w14:paraId="3990D29E" w14:textId="77777777" w:rsidTr="00E56401">
              <w:trPr>
                <w:trHeight w:val="410"/>
              </w:trPr>
              <w:tc>
                <w:tcPr>
                  <w:tcW w:w="5379" w:type="dxa"/>
                </w:tcPr>
                <w:p w14:paraId="7D3E29CB" w14:textId="77777777" w:rsidR="009A4103" w:rsidRPr="00ED6554" w:rsidRDefault="009A4103" w:rsidP="00951E9D"/>
              </w:tc>
              <w:tc>
                <w:tcPr>
                  <w:tcW w:w="5379" w:type="dxa"/>
                </w:tcPr>
                <w:p w14:paraId="54D63A8B" w14:textId="77777777" w:rsidR="009A4103" w:rsidRPr="00ED6554" w:rsidRDefault="009A4103" w:rsidP="00951E9D"/>
              </w:tc>
            </w:tr>
          </w:tbl>
          <w:p w14:paraId="03ECD55D" w14:textId="77777777" w:rsidR="009A4103" w:rsidRPr="00ED6554" w:rsidRDefault="009A4103" w:rsidP="00951E9D"/>
        </w:tc>
      </w:tr>
      <w:tr w:rsidR="009A4103" w:rsidRPr="00ED6554" w14:paraId="2BB0D67C" w14:textId="77777777" w:rsidTr="004C101E">
        <w:trPr>
          <w:trHeight w:val="567"/>
        </w:trPr>
        <w:tc>
          <w:tcPr>
            <w:tcW w:w="5000" w:type="pct"/>
            <w:gridSpan w:val="2"/>
          </w:tcPr>
          <w:p w14:paraId="3FE29EC1" w14:textId="77777777" w:rsidR="009A4103" w:rsidRDefault="009A4103" w:rsidP="00951E9D">
            <w:pPr>
              <w:ind w:left="14"/>
            </w:pPr>
          </w:p>
          <w:p w14:paraId="73F134F1" w14:textId="77777777" w:rsidR="009A4103" w:rsidRDefault="009A4103" w:rsidP="00951E9D">
            <w:pPr>
              <w:ind w:left="14"/>
            </w:pPr>
            <w:r w:rsidRPr="00ED6554">
              <w:t xml:space="preserve">Osservazioni: </w:t>
            </w:r>
          </w:p>
          <w:p w14:paraId="0788F1CC" w14:textId="77777777" w:rsidR="009A4103" w:rsidRPr="00ED6554" w:rsidRDefault="009A4103" w:rsidP="00951E9D">
            <w:pPr>
              <w:ind w:left="14"/>
            </w:pPr>
          </w:p>
        </w:tc>
      </w:tr>
    </w:tbl>
    <w:p w14:paraId="3A210F71" w14:textId="77777777" w:rsidR="00E56401" w:rsidRDefault="00E56401">
      <w:pPr>
        <w:rPr>
          <w:szCs w:val="18"/>
        </w:rPr>
      </w:pPr>
    </w:p>
    <w:tbl>
      <w:tblPr>
        <w:tblW w:w="4772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74"/>
        <w:gridCol w:w="1251"/>
        <w:gridCol w:w="1247"/>
      </w:tblGrid>
      <w:tr w:rsidR="00E52094" w:rsidRPr="00ED6554" w14:paraId="1A48D314" w14:textId="77777777" w:rsidTr="00244D5D">
        <w:trPr>
          <w:trHeight w:val="567"/>
        </w:trPr>
        <w:tc>
          <w:tcPr>
            <w:tcW w:w="5000" w:type="pct"/>
            <w:gridSpan w:val="3"/>
            <w:shd w:val="clear" w:color="auto" w:fill="D9D9D9"/>
            <w:vAlign w:val="center"/>
          </w:tcPr>
          <w:p w14:paraId="215A24F7" w14:textId="77777777" w:rsidR="00E52094" w:rsidRPr="00ED6554" w:rsidRDefault="009A4103" w:rsidP="00B20BC8">
            <w:pPr>
              <w:ind w:left="199"/>
              <w:rPr>
                <w:b/>
              </w:rPr>
            </w:pPr>
            <w:bookmarkStart w:id="3" w:name="_Hlk184890225"/>
            <w:r>
              <w:rPr>
                <w:b/>
              </w:rPr>
              <w:t>6</w:t>
            </w:r>
            <w:r w:rsidR="000333BE" w:rsidRPr="00ED6554">
              <w:rPr>
                <w:b/>
              </w:rPr>
              <w:t xml:space="preserve">. </w:t>
            </w:r>
            <w:r w:rsidR="006952E1" w:rsidRPr="00ED6554">
              <w:rPr>
                <w:b/>
              </w:rPr>
              <w:t>Esito dell’attività di ricerca impiego</w:t>
            </w:r>
          </w:p>
        </w:tc>
      </w:tr>
      <w:bookmarkEnd w:id="3"/>
      <w:tr w:rsidR="00340DFE" w:rsidRPr="00ED6554" w14:paraId="009B0F58" w14:textId="77777777" w:rsidTr="00942396">
        <w:trPr>
          <w:trHeight w:val="567"/>
        </w:trPr>
        <w:tc>
          <w:tcPr>
            <w:tcW w:w="3784" w:type="pct"/>
            <w:vAlign w:val="center"/>
          </w:tcPr>
          <w:p w14:paraId="76D65458" w14:textId="77777777" w:rsidR="00340DFE" w:rsidRDefault="00340DFE" w:rsidP="00FE04EB">
            <w:pPr>
              <w:jc w:val="both"/>
            </w:pPr>
            <w:r w:rsidRPr="00ED6554">
              <w:t>Nel periodo in cui la PCI ha partecipato alla misura, al più tardi entro la conclusione/interruzione della stessa, è stata assunta da un’azienda?</w:t>
            </w:r>
            <w:r>
              <w:t xml:space="preserve"> </w:t>
            </w:r>
          </w:p>
          <w:p w14:paraId="176EA902" w14:textId="77777777" w:rsidR="00340DFE" w:rsidRDefault="00340DFE" w:rsidP="00FE04EB">
            <w:pPr>
              <w:jc w:val="both"/>
              <w:rPr/>
            </w:pPr>
          </w:p>
          <w:p w14:paraId="0B568114" w14:textId="77777777" w:rsidR="00340DFE" w:rsidRPr="00ED6554" w:rsidRDefault="00340DFE" w:rsidP="00FE04EB">
            <w:pPr>
              <w:jc w:val="both"/>
            </w:pPr>
            <w:r w:rsidRPr="00942396">
              <w:fldChar w:fldCharType="begin"/>
            </w:r>
            <w:r w:rsidRPr="00942396">
              <w:instrText xml:space="preserve"> MERGEFIELD DATI_PERCORSO_altri </w:instrText>
            </w:r>
            <w:r w:rsidRPr="00942396">
              <w:fldChar w:fldCharType="separate"/>
            </w:r>
            <w:r w:rsidR="00B755E2" w:rsidRPr="00942396">
              <w:rPr>
                <w:noProof/>
              </w:rPr>
              <w:t>«DATI_PERCORSO_altri»</w:t>
            </w:r>
            <w:r w:rsidRPr="00942396">
              <w:fldChar w:fldCharType="end"/>
            </w:r>
            <w:r w:rsidRPr="00942396">
              <w:t xml:space="preserve">, </w:t>
            </w:r>
            <w:r w:rsidRPr="00942396">
              <w:fldChar w:fldCharType="begin"/>
            </w:r>
            <w:r w:rsidRPr="00942396">
              <w:instrText xml:space="preserve"> MERGEFIELD F29 </w:instrText>
            </w:r>
            <w:r w:rsidRPr="00942396">
              <w:fldChar w:fldCharType="separate"/>
            </w:r>
            <w:r w:rsidR="00B755E2" w:rsidRPr="00942396">
              <w:rPr>
                <w:noProof/>
              </w:rPr>
              <w:t>«F29»</w:t>
            </w:r>
            <w:r w:rsidRPr="00942396">
              <w:fldChar w:fldCharType="end"/>
            </w:r>
          </w:p>
        </w:tc>
        <w:tc>
          <w:tcPr>
            <w:tcW w:w="609" w:type="pct"/>
            <w:vAlign w:val="center"/>
          </w:tcPr>
          <w:p w14:paraId="10A29D75" w14:textId="77777777" w:rsidR="00340DFE" w:rsidRPr="00ED6554" w:rsidRDefault="00340DFE" w:rsidP="00340DFE">
            <w:pPr>
              <w:jc w:val="center"/>
            </w:pPr>
            <w:r w:rsidRPr="00ED6554">
              <w:rPr>
                <w:b/>
              </w:rPr>
              <w:t>Sì</w:t>
            </w:r>
          </w:p>
          <w:p w14:paraId="497F4607" w14:textId="77777777" w:rsidR="00340DFE" w:rsidRPr="00ED6554" w:rsidRDefault="00340DFE" w:rsidP="00340DFE">
            <w:pPr>
              <w:jc w:val="center"/>
            </w:pPr>
            <w:r w:rsidRPr="000F7F07">
              <w:rPr>
                <w:rStyle w:val="unicode"/>
                <w:rFonts w:ascii="MS Mincho" w:eastAsia="MS Mincho" w:hAnsi="MS Mincho" w:cs="MS Mincho" w:hint="eastAsia"/>
                <w:sz w:val="22"/>
                <w:szCs w:val="27"/>
              </w:rPr>
              <w:t>☐</w:t>
            </w:r>
          </w:p>
        </w:tc>
        <w:tc>
          <w:tcPr>
            <w:tcW w:w="607" w:type="pct"/>
            <w:vAlign w:val="center"/>
          </w:tcPr>
          <w:p w14:paraId="32AE610C" w14:textId="77777777" w:rsidR="00340DFE" w:rsidRPr="00ED6554" w:rsidRDefault="00340DFE" w:rsidP="00340DFE">
            <w:pPr>
              <w:jc w:val="center"/>
            </w:pPr>
            <w:r w:rsidRPr="00ED6554">
              <w:rPr>
                <w:b/>
              </w:rPr>
              <w:t>No</w:t>
            </w:r>
          </w:p>
          <w:p w14:paraId="66CDCF6A" w14:textId="77777777" w:rsidR="00340DFE" w:rsidRPr="00ED6554" w:rsidRDefault="00221774" w:rsidP="00340DFE">
            <w:pPr>
              <w:jc w:val="center"/>
            </w:pPr>
            <w:r>
              <w:rPr>
                <w:rFonts w:ascii="Segoe UI Symbol" w:hAnsi="Segoe UI Symbol" w:cs="Segoe UI Symbol"/>
                <w:sz w:val="22"/>
                <w:szCs w:val="22"/>
                <w:lang w:val="it-CH" w:eastAsia="it-CH"/>
              </w:rPr>
              <w:t>☒</w:t>
            </w:r>
          </w:p>
        </w:tc>
      </w:tr>
      <w:tr w:rsidR="00E52094" w:rsidRPr="00ED6554" w14:paraId="64B96ECE" w14:textId="77777777" w:rsidTr="00244D5D">
        <w:trPr>
          <w:trHeight w:val="351"/>
        </w:trPr>
        <w:tc>
          <w:tcPr>
            <w:tcW w:w="5000" w:type="pct"/>
            <w:gridSpan w:val="3"/>
            <w:vAlign w:val="center"/>
          </w:tcPr>
          <w:p w14:paraId="57A863C8" w14:textId="77777777" w:rsidR="00E52094" w:rsidRPr="00ED6554" w:rsidRDefault="00E52094" w:rsidP="00FE04EB">
            <w:pPr>
              <w:spacing w:before="120"/>
              <w:jc w:val="both"/>
            </w:pPr>
            <w:r w:rsidRPr="00ED6554">
              <w:t>Se sì, presso quale datore di lavoro, in quale professione, a partire da quando e con quale forma contrattuale?</w:t>
            </w:r>
          </w:p>
          <w:p w14:paraId="7208CE10" w14:textId="77777777" w:rsidR="00E52094" w:rsidRPr="00ED6554" w:rsidRDefault="00E52094" w:rsidP="00FE04EB">
            <w:pPr>
              <w:jc w:val="both"/>
            </w:pPr>
          </w:p>
          <w:tbl>
            <w:tblPr>
              <w:tblW w:w="0" w:type="auto"/>
              <w:tblInd w:w="5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537"/>
              <w:gridCol w:w="4220"/>
            </w:tblGrid>
            <w:tr w:rsidR="00E52094" w:rsidRPr="00ED6554" w14:paraId="26B5C8B9" w14:textId="77777777" w:rsidTr="00B20BC8">
              <w:trPr>
                <w:trHeight w:val="567"/>
              </w:trPr>
              <w:tc>
                <w:tcPr>
                  <w:tcW w:w="5537" w:type="dxa"/>
                  <w:vAlign w:val="center"/>
                </w:tcPr>
                <w:p w14:paraId="56D64262" w14:textId="77777777" w:rsidR="00E52094" w:rsidRPr="00ED6554" w:rsidRDefault="00E52094" w:rsidP="00FE04EB">
                  <w:pPr>
                    <w:spacing w:before="120"/>
                    <w:jc w:val="both"/>
                  </w:pPr>
                  <w:r w:rsidRPr="00ED6554">
                    <w:t>Azienda (ragione sociale):</w:t>
                  </w:r>
                </w:p>
              </w:tc>
              <w:tc>
                <w:tcPr>
                  <w:tcW w:w="4220" w:type="dxa"/>
                  <w:vAlign w:val="center"/>
                </w:tcPr>
                <w:p w14:paraId="74BD8C21" w14:textId="77777777" w:rsidR="00E52094" w:rsidRPr="00ED6554" w:rsidRDefault="00441621" w:rsidP="00FE04EB">
                  <w:pPr>
                    <w:spacing w:before="120"/>
                    <w:jc w:val="both"/>
                  </w:pPr>
                  <w:r>
                    <w:fldChar w:fldCharType="begin"/>
                  </w:r>
                  <w:r>
                    <w:instrText xml:space="preserve"> MERGEFIELD F30 </w:instrText>
                  </w:r>
                  <w:r>
                    <w:fldChar w:fldCharType="separate"/>
                  </w:r>
                  <w:r w:rsidR="00B755E2">
                    <w:rPr>
                      <w:noProof/>
                    </w:rPr>
                    <w:t>«F30»</w:t>
                  </w:r>
                  <w:r>
                    <w:fldChar w:fldCharType="end"/>
                  </w:r>
                </w:p>
              </w:tc>
            </w:tr>
            <w:tr w:rsidR="00E52094" w:rsidRPr="00ED6554" w14:paraId="4AFD7F89" w14:textId="77777777" w:rsidTr="00B20BC8">
              <w:trPr>
                <w:trHeight w:val="567"/>
              </w:trPr>
              <w:tc>
                <w:tcPr>
                  <w:tcW w:w="5537" w:type="dxa"/>
                  <w:vAlign w:val="center"/>
                </w:tcPr>
                <w:p w14:paraId="26E22911" w14:textId="77777777" w:rsidR="00E52094" w:rsidRPr="00ED6554" w:rsidRDefault="00E52094" w:rsidP="00FE04EB">
                  <w:pPr>
                    <w:spacing w:before="120"/>
                    <w:jc w:val="both"/>
                  </w:pPr>
                  <w:r w:rsidRPr="00ED6554">
                    <w:t>Professione</w:t>
                  </w:r>
                  <w:r w:rsidR="006D0CCF" w:rsidRPr="00ED6554">
                    <w:t>;</w:t>
                  </w:r>
                  <w:r w:rsidRPr="00ED6554">
                    <w:t xml:space="preserve"> </w:t>
                  </w:r>
                  <w:r w:rsidR="006D0CCF" w:rsidRPr="00ED6554">
                    <w:t xml:space="preserve">a partire </w:t>
                  </w:r>
                  <w:r w:rsidRPr="00ED6554">
                    <w:t>dal:</w:t>
                  </w:r>
                </w:p>
              </w:tc>
              <w:tc>
                <w:tcPr>
                  <w:tcW w:w="4220" w:type="dxa"/>
                  <w:vAlign w:val="center"/>
                </w:tcPr>
                <w:p w14:paraId="4D4E2C12" w14:textId="77777777" w:rsidR="00E52094" w:rsidRPr="00ED6554" w:rsidRDefault="00E52094" w:rsidP="00FE04EB">
                  <w:pPr>
                    <w:spacing w:before="120"/>
                    <w:jc w:val="both"/>
                  </w:pPr>
                  <w:r>
                    <w:t>«HIRED_PROFESSION»</w:t>
                  </w:r>
                </w:p>
              </w:tc>
            </w:tr>
            <w:tr w:rsidR="00E52094" w:rsidRPr="00ED6554" w14:paraId="21AF4738" w14:textId="77777777" w:rsidTr="00B20BC8">
              <w:tc>
                <w:tcPr>
                  <w:tcW w:w="5537" w:type="dxa"/>
                  <w:vAlign w:val="center"/>
                </w:tcPr>
                <w:p w14:paraId="7A12922B" w14:textId="77777777" w:rsidR="00E52094" w:rsidRPr="00ED6554" w:rsidRDefault="00E52094" w:rsidP="00FE04EB">
                  <w:pPr>
                    <w:spacing w:before="120"/>
                    <w:jc w:val="both"/>
                  </w:pPr>
                  <w:r w:rsidRPr="00ED6554">
                    <w:t>Forma contrattuale:</w:t>
                  </w:r>
                </w:p>
                <w:p w14:paraId="357E6EF0" w14:textId="77777777" w:rsidR="00E52094" w:rsidRPr="00ED6554" w:rsidRDefault="00E52094" w:rsidP="00FE04EB">
                  <w:pPr>
                    <w:spacing w:after="120"/>
                    <w:jc w:val="both"/>
                    <w:rPr>
                      <w:i/>
                    </w:rPr>
                  </w:pPr>
                  <w:r w:rsidRPr="00ED6554">
                    <w:rPr>
                      <w:i/>
                    </w:rPr>
                    <w:t>contratto a tempo indeterminato, a tempo determinato o assunzione ad ore o su chiamata</w:t>
                  </w:r>
                </w:p>
              </w:tc>
              <w:tc>
                <w:tcPr>
                  <w:tcW w:w="4220" w:type="dxa"/>
                  <w:vAlign w:val="center"/>
                </w:tcPr>
                <w:p w14:paraId="4E72B5A5" w14:textId="77777777" w:rsidR="00E52094" w:rsidRPr="00ED6554" w:rsidRDefault="00E52094" w:rsidP="00FE04EB">
                  <w:pPr>
                    <w:spacing w:before="120" w:after="120"/>
                    <w:jc w:val="both"/>
                  </w:pPr>
                  <w:r>
                    <w:t>«HIRED_CONTRACT»</w:t>
                  </w:r>
                </w:p>
              </w:tc>
            </w:tr>
          </w:tbl>
          <w:p w14:paraId="5C4C05BC" w14:textId="77777777" w:rsidR="00E52094" w:rsidRDefault="00E52094" w:rsidP="00FE04EB">
            <w:pPr>
              <w:jc w:val="both"/>
            </w:pPr>
          </w:p>
          <w:p w14:paraId="6B84E7B1" w14:textId="77777777" w:rsidR="004C101E" w:rsidRPr="00ED6554" w:rsidRDefault="004C101E" w:rsidP="00FE04EB">
            <w:pPr>
              <w:jc w:val="both"/>
            </w:pPr>
          </w:p>
        </w:tc>
      </w:tr>
    </w:tbl>
    <w:p w14:paraId="38DCB844" w14:textId="77777777" w:rsidR="00465A13" w:rsidRDefault="00465A13" w:rsidP="00465A13">
      <w:pPr>
        <w:tabs>
          <w:tab w:val="left" w:pos="7182"/>
          <w:tab w:val="left" w:pos="8378"/>
          <w:tab w:val="left" w:pos="9574"/>
        </w:tabs>
        <w:ind w:left="284"/>
        <w:rPr>
          <w:szCs w:val="18"/>
        </w:rPr>
      </w:pPr>
    </w:p>
    <w:tbl>
      <w:tblPr>
        <w:tblW w:w="10489" w:type="dxa"/>
        <w:tblInd w:w="3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5"/>
        <w:gridCol w:w="5404"/>
      </w:tblGrid>
      <w:tr w:rsidR="002701D8" w:rsidRPr="00ED6554" w14:paraId="15B2E6F0" w14:textId="77777777" w:rsidTr="00F01D45">
        <w:trPr>
          <w:trHeight w:val="348"/>
        </w:trPr>
        <w:tc>
          <w:tcPr>
            <w:tcW w:w="10489" w:type="dxa"/>
            <w:gridSpan w:val="2"/>
          </w:tcPr>
          <w:p w14:paraId="0695E3F8" w14:textId="77777777" w:rsidR="002701D8" w:rsidRPr="00ED6554" w:rsidRDefault="002701D8">
            <w:pPr>
              <w:spacing w:before="80"/>
              <w:rPr>
                <w:u w:val="single"/>
                <w:lang w:val="it-CH"/>
              </w:rPr>
            </w:pPr>
            <w:r w:rsidRPr="00ED6554">
              <w:rPr>
                <w:lang w:val="it-CH"/>
              </w:rPr>
              <w:t xml:space="preserve">Luogo e data: </w:t>
            </w:r>
            <w:r w:rsidR="006D2C49">
              <w:rPr>
                <w:lang w:val="it-CH"/>
              </w:rPr>
              <w:t xml:space="preserve">Taverne, </w:t>
            </w:r>
            <w:r w:rsidR="006D2C49">
              <w:rPr>
                <w:lang w:val="it-CH"/>
              </w:rPr>
              <w:fldChar w:fldCharType="begin"/>
            </w:r>
            <w:r w:rsidR="006D2C49">
              <w:rPr>
                <w:lang w:val="it-CH"/>
              </w:rPr>
              <w:instrText xml:space="preserve"> TIME \@ "d. MMMM yyyy" </w:instrText>
            </w:r>
            <w:r w:rsidR="006D2C49">
              <w:rPr>
                <w:lang w:val="it-CH"/>
              </w:rPr>
              <w:fldChar w:fldCharType="separate"/>
            </w:r>
            <w:r w:rsidR="00942396">
              <w:rPr>
                <w:noProof/>
                <w:lang w:val="it-CH"/>
              </w:rPr>
              <w:t>24. marzo 2026</w:t>
            </w:r>
            <w:r w:rsidR="006D2C49">
              <w:rPr>
                <w:lang w:val="it-CH"/>
              </w:rPr>
              <w:fldChar w:fldCharType="end"/>
            </w:r>
          </w:p>
          <w:p w14:paraId="3F575DB6" w14:textId="77777777" w:rsidR="00783D7C" w:rsidRPr="00ED6554" w:rsidRDefault="00783D7C">
            <w:pPr>
              <w:spacing w:before="80"/>
              <w:rPr>
                <w:lang w:val="it-CH"/>
              </w:rPr>
            </w:pPr>
          </w:p>
        </w:tc>
      </w:tr>
      <w:tr w:rsidR="002701D8" w:rsidRPr="00F01D45" w14:paraId="531CB71E" w14:textId="77777777" w:rsidTr="00F01D45">
        <w:trPr>
          <w:trHeight w:val="348"/>
        </w:trPr>
        <w:tc>
          <w:tcPr>
            <w:tcW w:w="5085" w:type="dxa"/>
          </w:tcPr>
          <w:p w14:paraId="0B52342C" w14:textId="77777777" w:rsidR="002701D8" w:rsidRPr="00F01D45" w:rsidRDefault="002701D8">
            <w:pPr>
              <w:spacing w:before="80"/>
              <w:rPr>
                <w:b/>
                <w:lang w:val="it-CH"/>
              </w:rPr>
            </w:pPr>
            <w:r w:rsidRPr="00F01D45">
              <w:rPr>
                <w:b/>
                <w:lang w:val="it-CH"/>
              </w:rPr>
              <w:t>L'organizzatore:</w:t>
            </w:r>
          </w:p>
          <w:p w14:paraId="6BA82B30" w14:textId="77777777" w:rsidR="006D2C49" w:rsidRDefault="006D2C49">
            <w:pPr>
              <w:spacing w:before="80"/>
              <w:rPr>
                <w:b/>
                <w:lang w:val="it-CH"/>
              </w:rPr>
            </w:pPr>
          </w:p>
          <w:p w14:paraId="2D8DBAE9" w14:textId="77777777" w:rsidR="00F01D45" w:rsidRPr="00F01D45" w:rsidRDefault="00F01D45">
            <w:pPr>
              <w:spacing w:before="80"/>
              <w:rPr>
                <w:b/>
                <w:lang w:val="it-CH"/>
              </w:rPr>
            </w:pPr>
          </w:p>
          <w:p w14:paraId="31485AD5" w14:textId="77777777" w:rsidR="006D2C49" w:rsidRPr="00F01D45" w:rsidRDefault="006D2C49">
            <w:pPr>
              <w:spacing w:before="80"/>
              <w:rPr>
                <w:b/>
                <w:lang w:val="it-CH"/>
              </w:rPr>
            </w:pPr>
            <w:r w:rsidRPr="00F01D45">
              <w:rPr>
                <w:b/>
                <w:lang w:val="it-CH"/>
              </w:rPr>
              <w:t>Fondazione Terzo Millennio</w:t>
            </w:r>
          </w:p>
          <w:p w14:paraId="3FD15D38" w14:textId="77777777" w:rsidR="00783D7C" w:rsidRPr="00F01D45" w:rsidRDefault="006D2C49" w:rsidP="00F01D45">
            <w:pPr>
              <w:spacing w:before="80"/>
              <w:rPr>
                <w:b/>
                <w:lang w:val="it-CH"/>
              </w:rPr>
            </w:pPr>
            <w:r w:rsidRPr="00F01D45">
              <w:rPr>
                <w:b/>
                <w:lang w:val="it-CH"/>
              </w:rPr>
              <w:fldChar w:fldCharType="begin"/>
            </w:r>
            <w:r w:rsidRPr="00F01D45">
              <w:rPr>
                <w:b/>
                <w:lang w:val="it-CH"/>
              </w:rPr>
              <w:instrText xml:space="preserve"> MERGEFIELD F20 </w:instrText>
            </w:r>
            <w:r w:rsidRPr="00F01D45">
              <w:rPr>
                <w:b/>
                <w:lang w:val="it-CH"/>
              </w:rPr>
              <w:fldChar w:fldCharType="separate"/>
            </w:r>
            <w:r w:rsidR="00B755E2">
              <w:rPr>
                <w:b/>
                <w:noProof/>
                <w:lang w:val="it-CH"/>
              </w:rPr>
              <w:t>«F20»</w:t>
            </w:r>
            <w:r w:rsidRPr="00F01D45">
              <w:rPr>
                <w:b/>
                <w:lang w:val="it-CH"/>
              </w:rPr>
              <w:fldChar w:fldCharType="end"/>
            </w:r>
          </w:p>
        </w:tc>
        <w:tc>
          <w:tcPr>
            <w:tcW w:w="5404" w:type="dxa"/>
          </w:tcPr>
          <w:p w14:paraId="5DF1FDE4" w14:textId="77777777" w:rsidR="002701D8" w:rsidRPr="00F01D45" w:rsidRDefault="00244D5D">
            <w:pPr>
              <w:spacing w:before="80"/>
              <w:rPr>
                <w:b/>
                <w:lang w:val="it-CH"/>
              </w:rPr>
            </w:pPr>
            <w:r w:rsidRPr="00F01D45">
              <w:rPr>
                <w:b/>
                <w:lang w:val="it-CH"/>
              </w:rPr>
              <w:t>Il partecipante:</w:t>
            </w:r>
          </w:p>
          <w:p w14:paraId="27A5F7C9" w14:textId="77777777" w:rsidR="006D2C49" w:rsidRDefault="006D2C49" w:rsidP="00244D5D">
            <w:pPr>
              <w:spacing w:before="80"/>
              <w:rPr>
                <w:b/>
                <w:lang w:val="it-CH"/>
              </w:rPr>
            </w:pPr>
          </w:p>
          <w:p w14:paraId="251F9956" w14:textId="77777777" w:rsidR="00F01D45" w:rsidRDefault="00F01D45" w:rsidP="00244D5D">
            <w:pPr>
              <w:spacing w:before="80"/>
              <w:rPr>
                <w:b/>
                <w:lang w:val="it-CH"/>
              </w:rPr>
            </w:pPr>
          </w:p>
          <w:p w14:paraId="484A3E60" w14:textId="77777777" w:rsidR="003D1E0F" w:rsidRPr="00F01D45" w:rsidRDefault="003D1E0F" w:rsidP="00244D5D">
            <w:pPr>
              <w:spacing w:before="80"/>
              <w:rPr>
                <w:b/>
                <w:lang w:val="it-CH"/>
              </w:rPr>
            </w:pPr>
          </w:p>
          <w:p w14:paraId="6347C350" w14:textId="77777777" w:rsidR="006D2C49" w:rsidRPr="00F01D45" w:rsidRDefault="006D2C49" w:rsidP="00F01D45">
            <w:pPr>
              <w:spacing w:before="80"/>
              <w:rPr>
                <w:b/>
                <w:lang w:val="it-CH"/>
              </w:rPr>
            </w:pPr>
            <w:r w:rsidRPr="00F01D45">
              <w:rPr>
                <w:b/>
                <w:lang w:val="it-CH"/>
              </w:rPr>
              <w:fldChar w:fldCharType="begin"/>
            </w:r>
            <w:r w:rsidRPr="00F01D45">
              <w:rPr>
                <w:b/>
                <w:lang w:val="it-CH"/>
              </w:rPr>
              <w:instrText xml:space="preserve"> MERGEFIELD F3 </w:instrText>
            </w:r>
            <w:r w:rsidRPr="00F01D45">
              <w:rPr>
                <w:b/>
                <w:lang w:val="it-CH"/>
              </w:rPr>
              <w:fldChar w:fldCharType="separate"/>
            </w:r>
            <w:r w:rsidR="00B755E2">
              <w:rPr>
                <w:b/>
                <w:noProof/>
                <w:lang w:val="it-CH"/>
              </w:rPr>
              <w:t>«F3»</w:t>
            </w:r>
            <w:r w:rsidRPr="00F01D45">
              <w:rPr>
                <w:b/>
                <w:lang w:val="it-CH"/>
              </w:rPr>
              <w:fldChar w:fldCharType="end"/>
            </w:r>
            <w:r w:rsidRPr="00F01D45">
              <w:rPr>
                <w:b/>
                <w:lang w:val="it-CH"/>
              </w:rPr>
              <w:t xml:space="preserve">, </w:t>
            </w:r>
            <w:r w:rsidRPr="00F01D45">
              <w:rPr>
                <w:b/>
                <w:lang w:val="it-CH"/>
              </w:rPr>
              <w:fldChar w:fldCharType="begin"/>
            </w:r>
            <w:r w:rsidRPr="00F01D45">
              <w:rPr>
                <w:b/>
                <w:lang w:val="it-CH"/>
              </w:rPr>
              <w:instrText xml:space="preserve"> MERGEFIELD DATI_ANAGRAFICI_base </w:instrText>
            </w:r>
            <w:r w:rsidRPr="00F01D45">
              <w:rPr>
                <w:b/>
                <w:lang w:val="it-CH"/>
              </w:rPr>
              <w:fldChar w:fldCharType="separate"/>
            </w:r>
            <w:r w:rsidR="00B755E2">
              <w:rPr>
                <w:b/>
                <w:noProof/>
                <w:lang w:val="it-CH"/>
              </w:rPr>
              <w:t>«DATI_ANAGRAFICI_base»</w:t>
            </w:r>
            <w:r w:rsidRPr="00F01D45">
              <w:rPr>
                <w:b/>
                <w:lang w:val="it-CH"/>
              </w:rPr>
              <w:fldChar w:fldCharType="end"/>
            </w:r>
          </w:p>
        </w:tc>
      </w:tr>
    </w:tbl>
    <w:p w14:paraId="0FA9D8B0" w14:textId="77777777" w:rsidR="002701D8" w:rsidRDefault="002701D8" w:rsidP="00F01D45">
      <w:pPr>
        <w:ind w:left="284" w:right="453"/>
        <w:jc w:val="both"/>
        <w:rPr>
          <w:lang w:val="it-CH"/>
        </w:rPr>
      </w:pPr>
    </w:p>
    <w:p w14:paraId="01EA82CD" w14:textId="77777777" w:rsidR="00931E42" w:rsidRPr="00942396" w:rsidRDefault="00CE4D99" w:rsidP="00931E42">
      <w:pPr>
        <w:tabs>
          <w:tab w:val="left" w:pos="7182"/>
          <w:tab w:val="left" w:pos="8378"/>
          <w:tab w:val="left" w:pos="9574"/>
        </w:tabs>
        <w:ind w:left="284"/>
        <w:rPr>
          <w:szCs w:val="18"/>
        </w:rPr>
      </w:pPr>
      <w:r w:rsidRPr="00942396">
        <w:rPr>
          <w:b/>
          <w:szCs w:val="18"/>
        </w:rPr>
        <w:t>Eventuali allegati inviati al CP URC:</w:t>
      </w:r>
      <w:r w:rsidR="00931E42" w:rsidRPr="00942396">
        <w:rPr>
          <w:b/>
          <w:szCs w:val="18"/>
        </w:rPr>
        <w:t xml:space="preserve"> </w:t>
      </w:r>
      <w:r w:rsidRPr="00942396">
        <w:rPr>
          <w:szCs w:val="18"/>
        </w:rPr>
        <w:t>indicare quali allegati</w:t>
      </w:r>
    </w:p>
    <w:sectPr w:rsidR="00931E42" w:rsidRPr="00942396" w:rsidSect="006D62B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567" w:right="567" w:bottom="567" w:left="567" w:header="567" w:footer="397" w:gutter="0"/>
      <w:pgNumType w:start="1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B915" w14:textId="77777777" w:rsidR="000B37A6" w:rsidRDefault="000B37A6">
      <w:r>
        <w:separator/>
      </w:r>
    </w:p>
  </w:endnote>
  <w:endnote w:type="continuationSeparator" w:id="0">
    <w:p w14:paraId="755FE01F" w14:textId="77777777" w:rsidR="000B37A6" w:rsidRDefault="000B3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ill Sans Light">
    <w:altName w:val="Segoe UI Semilight"/>
    <w:charset w:val="00"/>
    <w:family w:val="swiss"/>
    <w:pitch w:val="variable"/>
    <w:sig w:usb0="00000005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ACEC" w14:textId="77777777" w:rsidR="000F61B7" w:rsidRDefault="000F61B7" w:rsidP="007D7E7D">
    <w:pPr>
      <w:tabs>
        <w:tab w:val="right" w:pos="10773"/>
      </w:tabs>
      <w:ind w:left="284"/>
      <w:rPr>
        <w:rFonts w:cs="Arial"/>
        <w:noProof/>
        <w:sz w:val="16"/>
        <w:szCs w:val="16"/>
      </w:rPr>
    </w:pPr>
  </w:p>
  <w:p w14:paraId="49DB97ED" w14:textId="77777777" w:rsidR="000F61B7" w:rsidRDefault="000F61B7" w:rsidP="007D7E7D">
    <w:pPr>
      <w:tabs>
        <w:tab w:val="right" w:pos="10773"/>
      </w:tabs>
      <w:ind w:left="284"/>
      <w:rPr>
        <w:rFonts w:cs="Arial"/>
        <w:sz w:val="16"/>
        <w:szCs w:val="16"/>
      </w:rPr>
    </w:pPr>
    <w:r>
      <w:rPr>
        <w:rFonts w:cs="Arial"/>
        <w:noProof/>
        <w:sz w:val="16"/>
        <w:szCs w:val="16"/>
      </w:rPr>
      <w:tab/>
    </w:r>
    <w:r w:rsidRPr="00B141A5">
      <w:rPr>
        <w:rFonts w:cs="Arial"/>
        <w:sz w:val="16"/>
        <w:szCs w:val="16"/>
      </w:rPr>
      <w:fldChar w:fldCharType="begin"/>
    </w:r>
    <w:r w:rsidRPr="00B141A5">
      <w:rPr>
        <w:rFonts w:cs="Arial"/>
        <w:sz w:val="16"/>
        <w:szCs w:val="16"/>
      </w:rPr>
      <w:instrText xml:space="preserve"> PAGE </w:instrText>
    </w:r>
    <w:r w:rsidRPr="00B141A5">
      <w:rPr>
        <w:rFonts w:cs="Arial"/>
        <w:sz w:val="16"/>
        <w:szCs w:val="16"/>
      </w:rPr>
      <w:fldChar w:fldCharType="separate"/>
    </w:r>
    <w:r>
      <w:rPr>
        <w:rFonts w:cs="Arial"/>
        <w:noProof/>
        <w:sz w:val="16"/>
        <w:szCs w:val="16"/>
      </w:rPr>
      <w:t>7</w:t>
    </w:r>
    <w:r w:rsidRPr="00B141A5">
      <w:rPr>
        <w:rFonts w:cs="Arial"/>
        <w:sz w:val="16"/>
        <w:szCs w:val="16"/>
      </w:rPr>
      <w:fldChar w:fldCharType="end"/>
    </w:r>
    <w:r w:rsidRPr="00B141A5">
      <w:rPr>
        <w:rFonts w:cs="Arial"/>
        <w:sz w:val="16"/>
        <w:szCs w:val="16"/>
      </w:rPr>
      <w:t xml:space="preserve"> / </w:t>
    </w:r>
    <w:r w:rsidRPr="00B141A5">
      <w:rPr>
        <w:rFonts w:cs="Arial"/>
        <w:sz w:val="16"/>
        <w:szCs w:val="16"/>
      </w:rPr>
      <w:fldChar w:fldCharType="begin"/>
    </w:r>
    <w:r w:rsidRPr="00B141A5">
      <w:rPr>
        <w:rFonts w:cs="Arial"/>
        <w:sz w:val="16"/>
        <w:szCs w:val="16"/>
      </w:rPr>
      <w:instrText xml:space="preserve"> NUMPAGES </w:instrText>
    </w:r>
    <w:r w:rsidRPr="00B141A5">
      <w:rPr>
        <w:rFonts w:cs="Arial"/>
        <w:sz w:val="16"/>
        <w:szCs w:val="16"/>
      </w:rPr>
      <w:fldChar w:fldCharType="separate"/>
    </w:r>
    <w:r>
      <w:rPr>
        <w:rFonts w:cs="Arial"/>
        <w:noProof/>
        <w:sz w:val="16"/>
        <w:szCs w:val="16"/>
      </w:rPr>
      <w:t>8</w:t>
    </w:r>
    <w:r w:rsidRPr="00B141A5">
      <w:rPr>
        <w:rFonts w:cs="Arial"/>
        <w:sz w:val="16"/>
        <w:szCs w:val="16"/>
      </w:rPr>
      <w:fldChar w:fldCharType="end"/>
    </w:r>
  </w:p>
  <w:p w14:paraId="08602FCD" w14:textId="77777777" w:rsidR="000F61B7" w:rsidRPr="0082314B" w:rsidRDefault="000F61B7" w:rsidP="007D7E7D">
    <w:pPr>
      <w:pStyle w:val="Pidipagina"/>
      <w:spacing w:before="0"/>
      <w:ind w:left="284"/>
      <w:rPr>
        <w:rStyle w:val="Numeropagina"/>
        <w:rFonts w:cs="Arial"/>
        <w:sz w:val="8"/>
        <w:szCs w:val="6"/>
      </w:rPr>
    </w:pPr>
  </w:p>
  <w:tbl>
    <w:tblPr>
      <w:tblW w:w="10489" w:type="dxa"/>
      <w:tblInd w:w="355" w:type="dxa"/>
      <w:tblBorders>
        <w:top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992"/>
      <w:gridCol w:w="4620"/>
      <w:gridCol w:w="758"/>
      <w:gridCol w:w="527"/>
      <w:gridCol w:w="3592"/>
    </w:tblGrid>
    <w:tr w:rsidR="000F61B7" w:rsidRPr="00661EB4" w14:paraId="618DF004" w14:textId="77777777" w:rsidTr="00EB5A7C">
      <w:trPr>
        <w:cantSplit/>
        <w:trHeight w:hRule="exact" w:val="794"/>
      </w:trPr>
      <w:tc>
        <w:tcPr>
          <w:tcW w:w="992" w:type="dxa"/>
          <w:tcBorders>
            <w:top w:val="single" w:sz="4" w:space="0" w:color="auto"/>
            <w:right w:val="nil"/>
          </w:tcBorders>
          <w:textDirection w:val="btLr"/>
        </w:tcPr>
        <w:p w14:paraId="6D1670A2" w14:textId="77777777" w:rsidR="000F61B7" w:rsidRDefault="000F61B7" w:rsidP="00194C6B">
          <w:pPr>
            <w:pStyle w:val="Pidipagina"/>
            <w:tabs>
              <w:tab w:val="left" w:pos="1491"/>
            </w:tabs>
            <w:spacing w:before="0"/>
            <w:ind w:left="-15" w:right="83"/>
            <w:rPr>
              <w:rFonts w:cs="Arial"/>
              <w:noProof/>
              <w:sz w:val="16"/>
              <w:szCs w:val="16"/>
            </w:rPr>
          </w:pPr>
          <w:r>
            <w:rPr>
              <w:rFonts w:cs="Arial"/>
              <w:noProof/>
              <w:sz w:val="16"/>
              <w:szCs w:val="16"/>
            </w:rPr>
            <w:t>1254687</w:t>
          </w:r>
        </w:p>
        <w:p w14:paraId="10EBFAA7" w14:textId="77777777" w:rsidR="000F61B7" w:rsidRDefault="000F61B7" w:rsidP="00194C6B">
          <w:pPr>
            <w:pStyle w:val="Pidipagina"/>
            <w:tabs>
              <w:tab w:val="left" w:pos="1491"/>
            </w:tabs>
            <w:spacing w:before="0"/>
            <w:ind w:left="-15" w:right="-29"/>
            <w:rPr>
              <w:rFonts w:cs="Arial"/>
              <w:noProof/>
              <w:sz w:val="16"/>
              <w:szCs w:val="16"/>
            </w:rPr>
          </w:pPr>
          <w:r>
            <w:rPr>
              <w:rFonts w:cs="Arial"/>
              <w:noProof/>
              <w:sz w:val="16"/>
              <w:szCs w:val="16"/>
            </w:rPr>
            <w:t>20180809</w:t>
          </w:r>
        </w:p>
        <w:p w14:paraId="47FB9FA0" w14:textId="77777777" w:rsidR="000F61B7" w:rsidRDefault="000F61B7" w:rsidP="00194C6B">
          <w:pPr>
            <w:pStyle w:val="Pidipagina"/>
            <w:tabs>
              <w:tab w:val="left" w:pos="1491"/>
            </w:tabs>
            <w:spacing w:before="0"/>
            <w:ind w:left="-15" w:right="83"/>
            <w:rPr>
              <w:rFonts w:cs="Arial"/>
              <w:noProof/>
              <w:sz w:val="16"/>
              <w:szCs w:val="16"/>
            </w:rPr>
          </w:pPr>
          <w:r>
            <w:rPr>
              <w:rFonts w:cs="Arial"/>
              <w:noProof/>
              <w:sz w:val="16"/>
              <w:szCs w:val="16"/>
            </w:rPr>
            <w:t>UMA</w:t>
          </w:r>
        </w:p>
        <w:p w14:paraId="1B27977E" w14:textId="77777777" w:rsidR="000F61B7" w:rsidRPr="00661EB4" w:rsidRDefault="000F61B7" w:rsidP="00194C6B">
          <w:pPr>
            <w:pStyle w:val="Pidipagina"/>
            <w:tabs>
              <w:tab w:val="left" w:pos="1491"/>
            </w:tabs>
            <w:spacing w:before="0"/>
            <w:ind w:left="-15" w:right="83"/>
            <w:rPr>
              <w:rFonts w:ascii="Gill Sans Light" w:hAnsi="Gill Sans Light"/>
              <w:noProof/>
              <w:sz w:val="12"/>
              <w:szCs w:val="12"/>
            </w:rPr>
          </w:pPr>
          <w:r>
            <w:rPr>
              <w:rFonts w:cs="Arial"/>
              <w:noProof/>
              <w:sz w:val="16"/>
              <w:szCs w:val="16"/>
            </w:rPr>
            <w:t>Originale</w:t>
          </w:r>
        </w:p>
      </w:tc>
      <w:tc>
        <w:tcPr>
          <w:tcW w:w="4620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58EB727F" w14:textId="77777777" w:rsidR="000F61B7" w:rsidRPr="00661EB4" w:rsidRDefault="000F61B7" w:rsidP="00194C6B">
          <w:pPr>
            <w:pStyle w:val="Pidipagina"/>
            <w:spacing w:before="120"/>
            <w:ind w:left="-71"/>
            <w:jc w:val="center"/>
            <w:rPr>
              <w:rFonts w:ascii="Gill Sans Light" w:hAnsi="Gill Sans Light"/>
              <w:noProof/>
              <w:sz w:val="16"/>
              <w:szCs w:val="16"/>
            </w:rPr>
          </w:pPr>
        </w:p>
      </w:tc>
      <w:tc>
        <w:tcPr>
          <w:tcW w:w="75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bottom"/>
        </w:tcPr>
        <w:p w14:paraId="5B94550A" w14:textId="77777777" w:rsidR="000F61B7" w:rsidRPr="00661EB4" w:rsidRDefault="000F61B7" w:rsidP="00194C6B">
          <w:pPr>
            <w:pStyle w:val="Pidipagina"/>
            <w:ind w:left="-46"/>
            <w:rPr>
              <w:sz w:val="12"/>
            </w:rPr>
          </w:pPr>
          <w:r w:rsidRPr="00661EB4">
            <w:rPr>
              <w:noProof/>
              <w:lang w:val="it-CH" w:eastAsia="it-CH"/>
            </w:rPr>
            <w:drawing>
              <wp:inline distT="0" distB="0" distL="0" distR="0" wp14:anchorId="022B8C3D" wp14:editId="5BAFBC1A">
                <wp:extent cx="352425" cy="342900"/>
                <wp:effectExtent l="0" t="0" r="9525" b="0"/>
                <wp:docPr id="1" name="Bild 3" descr="logo_TI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TI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4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bottom"/>
        </w:tcPr>
        <w:p w14:paraId="648F57D8" w14:textId="77777777" w:rsidR="000F61B7" w:rsidRPr="00661EB4" w:rsidRDefault="000F61B7" w:rsidP="00194C6B">
          <w:pPr>
            <w:pStyle w:val="Pidipagina"/>
            <w:jc w:val="center"/>
          </w:pPr>
          <w:r w:rsidRPr="00661EB4">
            <w:rPr>
              <w:noProof/>
              <w:sz w:val="12"/>
              <w:lang w:val="it-CH" w:eastAsia="it-CH"/>
            </w:rPr>
            <w:drawing>
              <wp:inline distT="0" distB="0" distL="0" distR="0" wp14:anchorId="7FD01746" wp14:editId="6D19C380">
                <wp:extent cx="190500" cy="219075"/>
                <wp:effectExtent l="0" t="0" r="0" b="9525"/>
                <wp:docPr id="2" name="Bild 4" descr="logo_TI_stemma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_TI_stemma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2" w:type="dxa"/>
          <w:tcBorders>
            <w:left w:val="single" w:sz="4" w:space="0" w:color="auto"/>
          </w:tcBorders>
        </w:tcPr>
        <w:p w14:paraId="6A29D2EE" w14:textId="77777777" w:rsidR="000F61B7" w:rsidRPr="00661EB4" w:rsidRDefault="000F61B7" w:rsidP="00194C6B">
          <w:pPr>
            <w:pStyle w:val="Pidipagina"/>
            <w:spacing w:before="120"/>
            <w:jc w:val="center"/>
            <w:rPr>
              <w:rFonts w:cs="Arial"/>
            </w:rPr>
          </w:pPr>
        </w:p>
      </w:tc>
    </w:tr>
  </w:tbl>
  <w:p w14:paraId="1D3DB773" w14:textId="77777777" w:rsidR="000F61B7" w:rsidRPr="00764748" w:rsidRDefault="000F61B7" w:rsidP="00764748">
    <w:pPr>
      <w:pStyle w:val="Pidipagina"/>
      <w:spacing w:before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35818" w14:textId="77777777" w:rsidR="000F61B7" w:rsidRDefault="000F61B7" w:rsidP="00563FEC">
    <w:pPr>
      <w:tabs>
        <w:tab w:val="right" w:pos="10773"/>
      </w:tabs>
      <w:rPr>
        <w:rFonts w:cs="Arial"/>
        <w:noProof/>
        <w:sz w:val="16"/>
        <w:szCs w:val="16"/>
      </w:rPr>
    </w:pPr>
  </w:p>
  <w:p w14:paraId="1B678875" w14:textId="77777777" w:rsidR="000F61B7" w:rsidRDefault="000F61B7" w:rsidP="00563FEC">
    <w:pPr>
      <w:tabs>
        <w:tab w:val="right" w:pos="10773"/>
      </w:tabs>
      <w:rPr>
        <w:rFonts w:cs="Arial"/>
        <w:sz w:val="16"/>
        <w:szCs w:val="16"/>
      </w:rPr>
    </w:pPr>
    <w:r>
      <w:rPr>
        <w:rFonts w:cs="Arial"/>
        <w:noProof/>
        <w:sz w:val="16"/>
        <w:szCs w:val="16"/>
      </w:rPr>
      <w:tab/>
    </w:r>
    <w:r w:rsidRPr="00B141A5">
      <w:rPr>
        <w:rFonts w:cs="Arial"/>
        <w:sz w:val="16"/>
        <w:szCs w:val="16"/>
      </w:rPr>
      <w:fldChar w:fldCharType="begin"/>
    </w:r>
    <w:r w:rsidRPr="00B141A5">
      <w:rPr>
        <w:rFonts w:cs="Arial"/>
        <w:sz w:val="16"/>
        <w:szCs w:val="16"/>
      </w:rPr>
      <w:instrText xml:space="preserve"> PAGE </w:instrText>
    </w:r>
    <w:r w:rsidRPr="00B141A5">
      <w:rPr>
        <w:rFonts w:cs="Arial"/>
        <w:sz w:val="16"/>
        <w:szCs w:val="16"/>
      </w:rPr>
      <w:fldChar w:fldCharType="separate"/>
    </w:r>
    <w:r>
      <w:rPr>
        <w:rFonts w:cs="Arial"/>
        <w:noProof/>
        <w:sz w:val="16"/>
        <w:szCs w:val="16"/>
      </w:rPr>
      <w:t>1</w:t>
    </w:r>
    <w:r w:rsidRPr="00B141A5">
      <w:rPr>
        <w:rFonts w:cs="Arial"/>
        <w:sz w:val="16"/>
        <w:szCs w:val="16"/>
      </w:rPr>
      <w:fldChar w:fldCharType="end"/>
    </w:r>
    <w:r w:rsidRPr="00B141A5">
      <w:rPr>
        <w:rFonts w:cs="Arial"/>
        <w:sz w:val="16"/>
        <w:szCs w:val="16"/>
      </w:rPr>
      <w:t xml:space="preserve"> / </w:t>
    </w:r>
    <w:r w:rsidRPr="00B141A5">
      <w:rPr>
        <w:rFonts w:cs="Arial"/>
        <w:sz w:val="16"/>
        <w:szCs w:val="16"/>
      </w:rPr>
      <w:fldChar w:fldCharType="begin"/>
    </w:r>
    <w:r w:rsidRPr="00B141A5">
      <w:rPr>
        <w:rFonts w:cs="Arial"/>
        <w:sz w:val="16"/>
        <w:szCs w:val="16"/>
      </w:rPr>
      <w:instrText xml:space="preserve"> NUMPAGES </w:instrText>
    </w:r>
    <w:r w:rsidRPr="00B141A5">
      <w:rPr>
        <w:rFonts w:cs="Arial"/>
        <w:sz w:val="16"/>
        <w:szCs w:val="16"/>
      </w:rPr>
      <w:fldChar w:fldCharType="separate"/>
    </w:r>
    <w:r>
      <w:rPr>
        <w:rFonts w:cs="Arial"/>
        <w:noProof/>
        <w:sz w:val="16"/>
        <w:szCs w:val="16"/>
      </w:rPr>
      <w:t>8</w:t>
    </w:r>
    <w:r w:rsidRPr="00B141A5">
      <w:rPr>
        <w:rFonts w:cs="Arial"/>
        <w:sz w:val="16"/>
        <w:szCs w:val="16"/>
      </w:rPr>
      <w:fldChar w:fldCharType="end"/>
    </w:r>
  </w:p>
  <w:p w14:paraId="6DEAAE04" w14:textId="77777777" w:rsidR="000F61B7" w:rsidRPr="0082314B" w:rsidRDefault="000F61B7" w:rsidP="00563FEC">
    <w:pPr>
      <w:pStyle w:val="Pidipagina"/>
      <w:spacing w:before="0"/>
      <w:rPr>
        <w:rStyle w:val="Numeropagina"/>
        <w:rFonts w:cs="Arial"/>
        <w:sz w:val="8"/>
        <w:szCs w:val="6"/>
      </w:rPr>
    </w:pPr>
  </w:p>
  <w:tbl>
    <w:tblPr>
      <w:tblW w:w="10489" w:type="dxa"/>
      <w:tblInd w:w="355" w:type="dxa"/>
      <w:tblBorders>
        <w:top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992"/>
      <w:gridCol w:w="4620"/>
      <w:gridCol w:w="758"/>
      <w:gridCol w:w="527"/>
      <w:gridCol w:w="3592"/>
    </w:tblGrid>
    <w:tr w:rsidR="000F61B7" w:rsidRPr="00661EB4" w14:paraId="61C44D4F" w14:textId="77777777" w:rsidTr="00EB5A7C">
      <w:trPr>
        <w:cantSplit/>
        <w:trHeight w:hRule="exact" w:val="794"/>
      </w:trPr>
      <w:tc>
        <w:tcPr>
          <w:tcW w:w="992" w:type="dxa"/>
          <w:tcBorders>
            <w:top w:val="single" w:sz="4" w:space="0" w:color="auto"/>
            <w:right w:val="nil"/>
          </w:tcBorders>
          <w:textDirection w:val="btLr"/>
        </w:tcPr>
        <w:p w14:paraId="5F22D486" w14:textId="77777777" w:rsidR="000F61B7" w:rsidRDefault="000F61B7" w:rsidP="00600FD4">
          <w:pPr>
            <w:pStyle w:val="Pidipagina"/>
            <w:tabs>
              <w:tab w:val="left" w:pos="1491"/>
            </w:tabs>
            <w:spacing w:before="0"/>
            <w:ind w:left="-15" w:right="83"/>
            <w:rPr>
              <w:rFonts w:cs="Arial"/>
              <w:noProof/>
              <w:sz w:val="16"/>
              <w:szCs w:val="16"/>
            </w:rPr>
          </w:pPr>
          <w:r>
            <w:rPr>
              <w:rFonts w:cs="Arial"/>
              <w:noProof/>
              <w:sz w:val="16"/>
              <w:szCs w:val="16"/>
            </w:rPr>
            <w:t>1254687</w:t>
          </w:r>
        </w:p>
        <w:p w14:paraId="5640094C" w14:textId="77777777" w:rsidR="000F61B7" w:rsidRDefault="000F61B7" w:rsidP="00764748">
          <w:pPr>
            <w:pStyle w:val="Pidipagina"/>
            <w:tabs>
              <w:tab w:val="left" w:pos="1491"/>
            </w:tabs>
            <w:spacing w:before="0"/>
            <w:ind w:left="-15" w:right="-29"/>
            <w:rPr>
              <w:rFonts w:cs="Arial"/>
              <w:noProof/>
              <w:sz w:val="16"/>
              <w:szCs w:val="16"/>
            </w:rPr>
          </w:pPr>
          <w:r>
            <w:rPr>
              <w:rFonts w:cs="Arial"/>
              <w:noProof/>
              <w:sz w:val="16"/>
              <w:szCs w:val="16"/>
            </w:rPr>
            <w:t>20180809</w:t>
          </w:r>
        </w:p>
        <w:p w14:paraId="71B182AC" w14:textId="77777777" w:rsidR="000F61B7" w:rsidRPr="00ED6554" w:rsidRDefault="000F61B7" w:rsidP="00600FD4">
          <w:pPr>
            <w:pStyle w:val="Pidipagina"/>
            <w:tabs>
              <w:tab w:val="left" w:pos="1491"/>
            </w:tabs>
            <w:spacing w:before="0"/>
            <w:ind w:left="-15" w:right="83"/>
            <w:rPr>
              <w:rFonts w:cs="Arial"/>
              <w:noProof/>
              <w:sz w:val="16"/>
              <w:szCs w:val="16"/>
            </w:rPr>
          </w:pPr>
          <w:r w:rsidRPr="00ED6554">
            <w:rPr>
              <w:rFonts w:cs="Arial"/>
              <w:noProof/>
              <w:sz w:val="16"/>
              <w:szCs w:val="16"/>
            </w:rPr>
            <w:t>UMA</w:t>
          </w:r>
        </w:p>
        <w:p w14:paraId="41EEE710" w14:textId="77777777" w:rsidR="000F61B7" w:rsidRPr="00661EB4" w:rsidRDefault="000F61B7" w:rsidP="00600FD4">
          <w:pPr>
            <w:pStyle w:val="Pidipagina"/>
            <w:tabs>
              <w:tab w:val="left" w:pos="1491"/>
            </w:tabs>
            <w:spacing w:before="0"/>
            <w:ind w:left="-15" w:right="83"/>
            <w:rPr>
              <w:rFonts w:ascii="Gill Sans Light" w:hAnsi="Gill Sans Light"/>
              <w:noProof/>
              <w:sz w:val="12"/>
              <w:szCs w:val="12"/>
            </w:rPr>
          </w:pPr>
          <w:r w:rsidRPr="00ED6554">
            <w:rPr>
              <w:rFonts w:cs="Arial"/>
              <w:noProof/>
              <w:sz w:val="16"/>
              <w:szCs w:val="16"/>
            </w:rPr>
            <w:t>Originale</w:t>
          </w:r>
        </w:p>
      </w:tc>
      <w:tc>
        <w:tcPr>
          <w:tcW w:w="4620" w:type="dxa"/>
          <w:tcBorders>
            <w:top w:val="single" w:sz="4" w:space="0" w:color="auto"/>
            <w:left w:val="nil"/>
            <w:right w:val="single" w:sz="4" w:space="0" w:color="auto"/>
          </w:tcBorders>
          <w:vAlign w:val="center"/>
        </w:tcPr>
        <w:p w14:paraId="05231DEB" w14:textId="77777777" w:rsidR="000F61B7" w:rsidRPr="00661EB4" w:rsidRDefault="000F61B7" w:rsidP="00194C6B">
          <w:pPr>
            <w:pStyle w:val="Pidipagina"/>
            <w:spacing w:before="120"/>
            <w:ind w:left="-71"/>
            <w:jc w:val="center"/>
            <w:rPr>
              <w:rFonts w:ascii="Gill Sans Light" w:hAnsi="Gill Sans Light"/>
              <w:noProof/>
              <w:sz w:val="16"/>
              <w:szCs w:val="16"/>
            </w:rPr>
          </w:pPr>
        </w:p>
      </w:tc>
      <w:tc>
        <w:tcPr>
          <w:tcW w:w="75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bottom"/>
        </w:tcPr>
        <w:p w14:paraId="2F3F7054" w14:textId="77777777" w:rsidR="000F61B7" w:rsidRPr="00661EB4" w:rsidRDefault="000F61B7" w:rsidP="00194C6B">
          <w:pPr>
            <w:pStyle w:val="Pidipagina"/>
            <w:ind w:left="-46"/>
            <w:rPr>
              <w:sz w:val="12"/>
            </w:rPr>
          </w:pPr>
          <w:r w:rsidRPr="00661EB4">
            <w:rPr>
              <w:noProof/>
              <w:lang w:val="it-CH" w:eastAsia="it-CH"/>
            </w:rPr>
            <w:drawing>
              <wp:inline distT="0" distB="0" distL="0" distR="0" wp14:anchorId="106DF512" wp14:editId="655F78D9">
                <wp:extent cx="352425" cy="342900"/>
                <wp:effectExtent l="0" t="0" r="9525" b="0"/>
                <wp:docPr id="6" name="Bild 3" descr="logo_TI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TI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4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bottom"/>
        </w:tcPr>
        <w:p w14:paraId="2FC50395" w14:textId="77777777" w:rsidR="000F61B7" w:rsidRPr="00661EB4" w:rsidRDefault="000F61B7" w:rsidP="00194C6B">
          <w:pPr>
            <w:pStyle w:val="Pidipagina"/>
            <w:jc w:val="center"/>
          </w:pPr>
          <w:r w:rsidRPr="00661EB4">
            <w:rPr>
              <w:noProof/>
              <w:sz w:val="12"/>
              <w:lang w:val="it-CH" w:eastAsia="it-CH"/>
            </w:rPr>
            <w:drawing>
              <wp:inline distT="0" distB="0" distL="0" distR="0" wp14:anchorId="1AABF759" wp14:editId="523CD4FE">
                <wp:extent cx="190500" cy="219075"/>
                <wp:effectExtent l="0" t="0" r="0" b="9525"/>
                <wp:docPr id="7" name="Bild 4" descr="logo_TI_stemma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_TI_stemma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2" w:type="dxa"/>
          <w:tcBorders>
            <w:left w:val="single" w:sz="4" w:space="0" w:color="auto"/>
          </w:tcBorders>
        </w:tcPr>
        <w:p w14:paraId="34274665" w14:textId="77777777" w:rsidR="000F61B7" w:rsidRPr="00661EB4" w:rsidRDefault="000F61B7" w:rsidP="00194C6B">
          <w:pPr>
            <w:pStyle w:val="Pidipagina"/>
            <w:spacing w:before="120"/>
            <w:jc w:val="center"/>
            <w:rPr>
              <w:rFonts w:cs="Arial"/>
            </w:rPr>
          </w:pPr>
          <w:r>
            <w:rPr>
              <w:noProof/>
              <w:sz w:val="24"/>
              <w:szCs w:val="24"/>
              <w:lang w:val="it-CH" w:eastAsia="it-CH"/>
            </w:rPr>
            <w:drawing>
              <wp:inline distT="0" distB="0" distL="0" distR="0" wp14:anchorId="02C3EEF1" wp14:editId="31B23EC9">
                <wp:extent cx="993775" cy="429260"/>
                <wp:effectExtent l="0" t="0" r="0" b="0"/>
                <wp:docPr id="10" name="Immagine 10" descr="b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775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D6A784" w14:textId="77777777" w:rsidR="000F61B7" w:rsidRPr="00563FEC" w:rsidRDefault="000F61B7" w:rsidP="00563FEC">
    <w:pPr>
      <w:pStyle w:val="Pidipagina"/>
      <w:spacing w:before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DB3AE" w14:textId="77777777" w:rsidR="000B37A6" w:rsidRDefault="000B37A6">
      <w:r>
        <w:separator/>
      </w:r>
    </w:p>
  </w:footnote>
  <w:footnote w:type="continuationSeparator" w:id="0">
    <w:p w14:paraId="2A597F1A" w14:textId="77777777" w:rsidR="000B37A6" w:rsidRDefault="000B3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9" w:type="dxa"/>
      <w:tblInd w:w="392" w:type="dxa"/>
      <w:tblLook w:val="01E0" w:firstRow="1" w:lastRow="1" w:firstColumn="1" w:lastColumn="1" w:noHBand="0" w:noVBand="0"/>
    </w:tblPr>
    <w:tblGrid>
      <w:gridCol w:w="4111"/>
      <w:gridCol w:w="6378"/>
    </w:tblGrid>
    <w:tr w:rsidR="000F61B7" w:rsidRPr="002F533D" w14:paraId="5133562A" w14:textId="77777777" w:rsidTr="00EB5A7C">
      <w:trPr>
        <w:trHeight w:hRule="exact" w:val="454"/>
      </w:trPr>
      <w:tc>
        <w:tcPr>
          <w:tcW w:w="4111" w:type="dxa"/>
          <w:tcBorders>
            <w:left w:val="single" w:sz="4" w:space="0" w:color="auto"/>
            <w:bottom w:val="single" w:sz="4" w:space="0" w:color="auto"/>
          </w:tcBorders>
        </w:tcPr>
        <w:p w14:paraId="1E002B53" w14:textId="77777777" w:rsidR="000F61B7" w:rsidRPr="00EB5A7C" w:rsidRDefault="000F61B7" w:rsidP="00764748">
          <w:pPr>
            <w:rPr>
              <w:rFonts w:ascii="Gill Sans Light" w:hAnsi="Gill Sans Light"/>
              <w:sz w:val="16"/>
            </w:rPr>
          </w:pPr>
          <w:r w:rsidRPr="00EB5A7C">
            <w:rPr>
              <w:rFonts w:ascii="Gill Sans Light" w:hAnsi="Gill Sans Light"/>
              <w:sz w:val="16"/>
            </w:rPr>
            <w:t>Ufficio delle misure attive</w:t>
          </w:r>
        </w:p>
        <w:p w14:paraId="078AD06B" w14:textId="77777777" w:rsidR="000F61B7" w:rsidRPr="00725E01" w:rsidRDefault="000F61B7" w:rsidP="00764748">
          <w:pPr>
            <w:pStyle w:val="Pidipagina"/>
            <w:tabs>
              <w:tab w:val="right" w:pos="10490"/>
            </w:tabs>
            <w:spacing w:before="0"/>
            <w:rPr>
              <w:rFonts w:ascii="Gill Sans Light" w:hAnsi="Gill Sans Light" w:cs="Arial"/>
              <w:sz w:val="16"/>
              <w:szCs w:val="18"/>
            </w:rPr>
          </w:pPr>
          <w:r w:rsidRPr="00EB5A7C">
            <w:rPr>
              <w:rFonts w:ascii="Gill Sans Light" w:hAnsi="Gill Sans Light"/>
              <w:sz w:val="16"/>
            </w:rPr>
            <w:t>6500 Bellinzona</w:t>
          </w:r>
        </w:p>
      </w:tc>
      <w:tc>
        <w:tcPr>
          <w:tcW w:w="6378" w:type="dxa"/>
          <w:tcBorders>
            <w:bottom w:val="single" w:sz="4" w:space="0" w:color="auto"/>
          </w:tcBorders>
        </w:tcPr>
        <w:p w14:paraId="736A545D" w14:textId="77777777" w:rsidR="000F61B7" w:rsidRPr="002F533D" w:rsidRDefault="000F61B7" w:rsidP="00194C6B">
          <w:pPr>
            <w:spacing w:after="40"/>
            <w:jc w:val="right"/>
            <w:rPr>
              <w:rFonts w:ascii="Gill Sans Light" w:hAnsi="Gill Sans Light" w:cs="Arial"/>
              <w:noProof/>
              <w:sz w:val="16"/>
              <w:szCs w:val="16"/>
            </w:rPr>
          </w:pPr>
          <w:bookmarkStart w:id="4" w:name="NumerazionePagine01"/>
          <w:bookmarkEnd w:id="4"/>
          <w:r>
            <w:rPr>
              <w:rFonts w:ascii="Gill Sans Light" w:hAnsi="Gill Sans Light" w:cs="Arial"/>
              <w:noProof/>
              <w:sz w:val="16"/>
              <w:szCs w:val="16"/>
            </w:rPr>
            <w:t>Rapporto finale d’attività</w:t>
          </w:r>
        </w:p>
      </w:tc>
    </w:tr>
    <w:tr w:rsidR="000F61B7" w:rsidRPr="002F533D" w14:paraId="61F4E0BB" w14:textId="77777777" w:rsidTr="00EB5A7C">
      <w:trPr>
        <w:trHeight w:hRule="exact" w:val="113"/>
      </w:trPr>
      <w:tc>
        <w:tcPr>
          <w:tcW w:w="4111" w:type="dxa"/>
          <w:tcBorders>
            <w:top w:val="single" w:sz="4" w:space="0" w:color="auto"/>
            <w:left w:val="single" w:sz="4" w:space="0" w:color="auto"/>
          </w:tcBorders>
        </w:tcPr>
        <w:p w14:paraId="397D7621" w14:textId="77777777" w:rsidR="000F61B7" w:rsidRPr="002F533D" w:rsidRDefault="000F61B7" w:rsidP="00194C6B">
          <w:pPr>
            <w:pStyle w:val="Pidipagina"/>
            <w:tabs>
              <w:tab w:val="right" w:pos="10490"/>
            </w:tabs>
            <w:rPr>
              <w:rFonts w:cs="Arial"/>
              <w:sz w:val="24"/>
              <w:szCs w:val="24"/>
            </w:rPr>
          </w:pPr>
        </w:p>
      </w:tc>
      <w:tc>
        <w:tcPr>
          <w:tcW w:w="6378" w:type="dxa"/>
          <w:tcBorders>
            <w:top w:val="single" w:sz="4" w:space="0" w:color="auto"/>
          </w:tcBorders>
        </w:tcPr>
        <w:p w14:paraId="1D29A6E8" w14:textId="77777777" w:rsidR="000F61B7" w:rsidRPr="002F533D" w:rsidRDefault="000F61B7" w:rsidP="00194C6B">
          <w:pPr>
            <w:ind w:left="992"/>
            <w:jc w:val="right"/>
            <w:rPr>
              <w:rFonts w:cs="Arial"/>
              <w:sz w:val="24"/>
              <w:szCs w:val="24"/>
            </w:rPr>
          </w:pPr>
        </w:p>
      </w:tc>
    </w:tr>
  </w:tbl>
  <w:p w14:paraId="0A5E4698" w14:textId="77777777" w:rsidR="000F61B7" w:rsidRPr="00764748" w:rsidRDefault="000F61B7" w:rsidP="007D7E7D">
    <w:pPr>
      <w:pStyle w:val="Intestazione"/>
      <w:ind w:left="284"/>
      <w:rPr>
        <w:sz w:val="16"/>
        <w:szCs w:val="16"/>
      </w:rPr>
    </w:pPr>
  </w:p>
  <w:p w14:paraId="5DC6F4D5" w14:textId="77777777" w:rsidR="000F61B7" w:rsidRDefault="000F61B7">
    <w:pPr>
      <w:pStyle w:val="Intestazion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6" w:type="dxa"/>
      <w:tblInd w:w="312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92"/>
      <w:gridCol w:w="4664"/>
      <w:gridCol w:w="4860"/>
    </w:tblGrid>
    <w:tr w:rsidR="000F61B7" w:rsidRPr="00C70216" w14:paraId="4658B007" w14:textId="77777777" w:rsidTr="00EB5A7C">
      <w:trPr>
        <w:trHeight w:hRule="exact" w:val="1361"/>
      </w:trPr>
      <w:tc>
        <w:tcPr>
          <w:tcW w:w="992" w:type="dxa"/>
          <w:tcBorders>
            <w:bottom w:val="single" w:sz="4" w:space="0" w:color="auto"/>
            <w:right w:val="single" w:sz="4" w:space="0" w:color="auto"/>
          </w:tcBorders>
        </w:tcPr>
        <w:p w14:paraId="78BA6659" w14:textId="77777777" w:rsidR="000F61B7" w:rsidRPr="00C70216" w:rsidRDefault="000F61B7" w:rsidP="00194C6B">
          <w:pPr>
            <w:ind w:right="114"/>
            <w:jc w:val="right"/>
            <w:rPr>
              <w:rFonts w:ascii="Gill Sans Light" w:hAnsi="Gill Sans Light" w:cs="Arial"/>
              <w:bCs/>
              <w:sz w:val="16"/>
            </w:rPr>
          </w:pPr>
        </w:p>
        <w:p w14:paraId="21F54A9C" w14:textId="77777777" w:rsidR="000F61B7" w:rsidRPr="00C70216" w:rsidRDefault="000F61B7" w:rsidP="00194C6B">
          <w:pPr>
            <w:ind w:right="114"/>
            <w:jc w:val="right"/>
            <w:rPr>
              <w:rFonts w:ascii="Gill Sans Light" w:hAnsi="Gill Sans Light" w:cs="Arial"/>
              <w:bCs/>
              <w:sz w:val="16"/>
            </w:rPr>
          </w:pPr>
        </w:p>
        <w:p w14:paraId="5A3C1A43" w14:textId="77777777" w:rsidR="000F61B7" w:rsidRPr="00C70216" w:rsidRDefault="000F61B7" w:rsidP="00194C6B">
          <w:pPr>
            <w:ind w:right="114"/>
            <w:jc w:val="right"/>
            <w:rPr>
              <w:rFonts w:ascii="Gill Sans Light" w:hAnsi="Gill Sans Light" w:cs="Arial"/>
              <w:bCs/>
              <w:sz w:val="16"/>
            </w:rPr>
          </w:pPr>
        </w:p>
        <w:p w14:paraId="4EC86324" w14:textId="77777777" w:rsidR="000F61B7" w:rsidRPr="00C70216" w:rsidRDefault="000F61B7" w:rsidP="00194C6B">
          <w:pPr>
            <w:ind w:right="114"/>
            <w:jc w:val="right"/>
            <w:rPr>
              <w:rFonts w:ascii="Gill Sans Light" w:hAnsi="Gill Sans Light" w:cs="Arial"/>
              <w:bCs/>
              <w:sz w:val="16"/>
            </w:rPr>
          </w:pPr>
          <w:r w:rsidRPr="00C70216">
            <w:rPr>
              <w:rFonts w:ascii="Gill Sans Light" w:hAnsi="Gill Sans Light" w:cs="Arial"/>
              <w:bCs/>
              <w:sz w:val="16"/>
            </w:rPr>
            <w:t>telefono</w:t>
          </w:r>
        </w:p>
        <w:p w14:paraId="78903E02" w14:textId="77777777" w:rsidR="000F61B7" w:rsidRPr="00C70216" w:rsidRDefault="000F61B7" w:rsidP="00194C6B">
          <w:pPr>
            <w:ind w:right="114"/>
            <w:jc w:val="right"/>
            <w:rPr>
              <w:rFonts w:ascii="Gill Sans Light" w:hAnsi="Gill Sans Light" w:cs="Arial"/>
              <w:sz w:val="16"/>
            </w:rPr>
          </w:pPr>
          <w:r w:rsidRPr="00C70216">
            <w:rPr>
              <w:rFonts w:ascii="Gill Sans Light" w:hAnsi="Gill Sans Light" w:cs="Arial"/>
              <w:bCs/>
              <w:sz w:val="16"/>
            </w:rPr>
            <w:t>fax</w:t>
          </w:r>
        </w:p>
        <w:p w14:paraId="50A7BC13" w14:textId="77777777" w:rsidR="000F61B7" w:rsidRPr="00C70216" w:rsidRDefault="000F61B7" w:rsidP="00194C6B">
          <w:pPr>
            <w:ind w:right="114"/>
            <w:jc w:val="right"/>
            <w:rPr>
              <w:rFonts w:ascii="Gill Sans Light" w:hAnsi="Gill Sans Light" w:cs="Arial"/>
              <w:sz w:val="16"/>
            </w:rPr>
          </w:pPr>
          <w:r w:rsidRPr="00C70216">
            <w:rPr>
              <w:rFonts w:ascii="Gill Sans Light" w:hAnsi="Gill Sans Light" w:cs="Arial"/>
              <w:bCs/>
              <w:sz w:val="16"/>
            </w:rPr>
            <w:t>e-mail</w:t>
          </w:r>
        </w:p>
      </w:tc>
      <w:tc>
        <w:tcPr>
          <w:tcW w:w="4664" w:type="dxa"/>
          <w:tcBorders>
            <w:left w:val="single" w:sz="4" w:space="0" w:color="auto"/>
            <w:bottom w:val="single" w:sz="4" w:space="0" w:color="auto"/>
          </w:tcBorders>
        </w:tcPr>
        <w:p w14:paraId="4DE70DBA" w14:textId="77777777" w:rsidR="000F61B7" w:rsidRPr="00C70216" w:rsidRDefault="000F61B7" w:rsidP="00194C6B">
          <w:pPr>
            <w:ind w:left="178"/>
            <w:rPr>
              <w:rFonts w:ascii="Gill Sans Light" w:hAnsi="Gill Sans Light" w:cs="Arial"/>
              <w:sz w:val="16"/>
            </w:rPr>
          </w:pPr>
          <w:r w:rsidRPr="00C70216">
            <w:rPr>
              <w:rFonts w:ascii="Gill Sans Light" w:hAnsi="Gill Sans Light" w:cs="Arial"/>
              <w:sz w:val="16"/>
            </w:rPr>
            <w:t>Ufficio delle misure attive</w:t>
          </w:r>
        </w:p>
        <w:p w14:paraId="340676D5" w14:textId="77777777" w:rsidR="000F61B7" w:rsidRPr="00C70216" w:rsidRDefault="000F61B7" w:rsidP="00194C6B">
          <w:pPr>
            <w:ind w:left="178"/>
            <w:rPr>
              <w:rFonts w:ascii="Gill Sans Light" w:hAnsi="Gill Sans Light" w:cs="Arial"/>
              <w:sz w:val="16"/>
            </w:rPr>
          </w:pPr>
          <w:r w:rsidRPr="00C70216">
            <w:rPr>
              <w:rFonts w:ascii="Gill Sans Light" w:hAnsi="Gill Sans Light" w:cs="Arial"/>
              <w:sz w:val="16"/>
            </w:rPr>
            <w:t>Piazza Governo 7</w:t>
          </w:r>
        </w:p>
        <w:p w14:paraId="7709902F" w14:textId="77777777" w:rsidR="000F61B7" w:rsidRPr="00C70216" w:rsidRDefault="000F61B7" w:rsidP="00194C6B">
          <w:pPr>
            <w:ind w:left="178"/>
            <w:rPr>
              <w:rFonts w:ascii="Gill Sans Light" w:hAnsi="Gill Sans Light" w:cs="Arial"/>
              <w:sz w:val="16"/>
            </w:rPr>
          </w:pPr>
          <w:r w:rsidRPr="00C70216">
            <w:rPr>
              <w:rFonts w:ascii="Gill Sans Light" w:hAnsi="Gill Sans Light" w:cs="Arial"/>
              <w:sz w:val="16"/>
            </w:rPr>
            <w:t>6501 Bellinzona</w:t>
          </w:r>
        </w:p>
        <w:p w14:paraId="44ED4DDD" w14:textId="77777777" w:rsidR="000F61B7" w:rsidRPr="00C70216" w:rsidRDefault="000F61B7" w:rsidP="00194C6B">
          <w:pPr>
            <w:ind w:left="178"/>
            <w:rPr>
              <w:rFonts w:ascii="Gill Sans Light" w:hAnsi="Gill Sans Light" w:cs="Arial"/>
              <w:sz w:val="16"/>
            </w:rPr>
          </w:pPr>
          <w:r w:rsidRPr="00C70216">
            <w:rPr>
              <w:rFonts w:ascii="Gill Sans Light" w:hAnsi="Gill Sans Light" w:cs="Arial"/>
              <w:sz w:val="16"/>
            </w:rPr>
            <w:t>+41 91 814 48 11</w:t>
          </w:r>
        </w:p>
        <w:p w14:paraId="5ED0FB9D" w14:textId="77777777" w:rsidR="000F61B7" w:rsidRPr="00C70216" w:rsidRDefault="000F61B7" w:rsidP="00194C6B">
          <w:pPr>
            <w:ind w:left="178"/>
            <w:rPr>
              <w:rFonts w:ascii="Gill Sans Light" w:hAnsi="Gill Sans Light" w:cs="Arial"/>
              <w:sz w:val="16"/>
            </w:rPr>
          </w:pPr>
          <w:r w:rsidRPr="00C70216">
            <w:rPr>
              <w:rFonts w:ascii="Gill Sans Light" w:hAnsi="Gill Sans Light" w:cs="Arial"/>
              <w:sz w:val="16"/>
            </w:rPr>
            <w:t>+41 91 814 44 08</w:t>
          </w:r>
        </w:p>
        <w:p w14:paraId="12519832" w14:textId="77777777" w:rsidR="000F61B7" w:rsidRPr="00C70216" w:rsidRDefault="000F61B7" w:rsidP="00194C6B">
          <w:pPr>
            <w:ind w:left="178"/>
            <w:rPr>
              <w:rFonts w:ascii="Gill Sans Light" w:hAnsi="Gill Sans Light" w:cs="Arial"/>
              <w:sz w:val="16"/>
            </w:rPr>
          </w:pPr>
          <w:r w:rsidRPr="00C70216">
            <w:rPr>
              <w:rFonts w:ascii="Gill Sans Light" w:hAnsi="Gill Sans Light" w:cs="Arial"/>
              <w:sz w:val="16"/>
            </w:rPr>
            <w:t>dfe-uma@ti.ch</w:t>
          </w:r>
        </w:p>
      </w:tc>
      <w:tc>
        <w:tcPr>
          <w:tcW w:w="4860" w:type="dxa"/>
          <w:tcBorders>
            <w:bottom w:val="single" w:sz="4" w:space="0" w:color="auto"/>
          </w:tcBorders>
        </w:tcPr>
        <w:p w14:paraId="5F4867B1" w14:textId="77777777" w:rsidR="000F61B7" w:rsidRPr="00C70216" w:rsidRDefault="000F61B7" w:rsidP="00194C6B">
          <w:pPr>
            <w:ind w:left="269"/>
            <w:rPr>
              <w:rFonts w:ascii="Gill Sans Light" w:hAnsi="Gill Sans Light" w:cs="Arial"/>
              <w:color w:val="000000"/>
              <w:sz w:val="22"/>
            </w:rPr>
          </w:pPr>
          <w:r w:rsidRPr="00C70216">
            <w:rPr>
              <w:rFonts w:ascii="Gill Sans Light" w:hAnsi="Gill Sans Light" w:cs="Arial"/>
              <w:color w:val="000000"/>
              <w:sz w:val="22"/>
            </w:rPr>
            <w:t>Repubblica e Cantone Ticino</w:t>
          </w:r>
        </w:p>
        <w:p w14:paraId="77BECD9C" w14:textId="77777777" w:rsidR="000F61B7" w:rsidRPr="00C70216" w:rsidRDefault="000F61B7" w:rsidP="00194C6B">
          <w:pPr>
            <w:ind w:left="269"/>
            <w:rPr>
              <w:rFonts w:ascii="Gill Sans Light" w:hAnsi="Gill Sans Light" w:cs="Arial"/>
              <w:color w:val="000000"/>
              <w:sz w:val="22"/>
            </w:rPr>
          </w:pPr>
          <w:r w:rsidRPr="00C70216">
            <w:rPr>
              <w:rFonts w:ascii="Gill Sans Light" w:hAnsi="Gill Sans Light" w:cs="Arial"/>
              <w:color w:val="000000"/>
              <w:sz w:val="22"/>
            </w:rPr>
            <w:t>Dipartimento delle finanze e dell'economia</w:t>
          </w:r>
        </w:p>
        <w:p w14:paraId="6DE2D17B" w14:textId="77777777" w:rsidR="000F61B7" w:rsidRPr="00C70216" w:rsidRDefault="000F61B7" w:rsidP="00194C6B">
          <w:pPr>
            <w:ind w:left="269"/>
            <w:rPr>
              <w:rFonts w:ascii="Gill Sans Light" w:hAnsi="Gill Sans Light" w:cs="Arial"/>
              <w:color w:val="000000"/>
              <w:sz w:val="22"/>
            </w:rPr>
          </w:pPr>
          <w:r w:rsidRPr="00C70216">
            <w:rPr>
              <w:rFonts w:ascii="Gill Sans Light" w:hAnsi="Gill Sans Light" w:cs="Arial"/>
              <w:color w:val="000000"/>
              <w:sz w:val="22"/>
            </w:rPr>
            <w:t>Divisione dell'economia</w:t>
          </w:r>
        </w:p>
        <w:p w14:paraId="318B469C" w14:textId="77777777" w:rsidR="000F61B7" w:rsidRPr="00C70216" w:rsidRDefault="000F61B7" w:rsidP="00194C6B">
          <w:pPr>
            <w:ind w:left="269"/>
            <w:rPr>
              <w:rFonts w:ascii="Gill Sans Light" w:hAnsi="Gill Sans Light" w:cs="Arial"/>
              <w:color w:val="000000"/>
              <w:sz w:val="22"/>
            </w:rPr>
          </w:pPr>
          <w:r w:rsidRPr="00C70216">
            <w:rPr>
              <w:rFonts w:ascii="Gill Sans Light" w:hAnsi="Gill Sans Light" w:cs="Arial"/>
              <w:color w:val="000000"/>
              <w:sz w:val="22"/>
            </w:rPr>
            <w:t>Sezione del lavoro</w:t>
          </w:r>
        </w:p>
        <w:p w14:paraId="472089F1" w14:textId="77777777" w:rsidR="000F61B7" w:rsidRPr="00C70216" w:rsidRDefault="000F61B7" w:rsidP="00194C6B">
          <w:pPr>
            <w:ind w:left="91"/>
            <w:rPr>
              <w:rFonts w:cs="Arial"/>
              <w:b/>
              <w:i/>
            </w:rPr>
          </w:pPr>
        </w:p>
      </w:tc>
    </w:tr>
  </w:tbl>
  <w:p w14:paraId="5365CF56" w14:textId="77777777" w:rsidR="000F61B7" w:rsidRDefault="000F61B7">
    <w:pPr>
      <w:pStyle w:val="Intestazion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A3B"/>
    <w:multiLevelType w:val="hybridMultilevel"/>
    <w:tmpl w:val="5B10D378"/>
    <w:lvl w:ilvl="0" w:tplc="08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2B2A94"/>
    <w:multiLevelType w:val="multilevel"/>
    <w:tmpl w:val="D8A24896"/>
    <w:lvl w:ilvl="0">
      <w:start w:val="1"/>
      <w:numFmt w:val="decimal"/>
      <w:lvlText w:val="%1."/>
      <w:lvlJc w:val="left"/>
      <w:pPr>
        <w:ind w:left="360" w:hanging="360"/>
      </w:pPr>
      <w:rPr>
        <w:b/>
        <w:strike w:val="0"/>
        <w:color w:val="FFFFFF"/>
      </w:rPr>
    </w:lvl>
    <w:lvl w:ilvl="1">
      <w:start w:val="1"/>
      <w:numFmt w:val="decimal"/>
      <w:lvlText w:val="%2."/>
      <w:lvlJc w:val="left"/>
      <w:pPr>
        <w:ind w:left="792" w:hanging="432"/>
      </w:pPr>
      <w:rPr>
        <w:b/>
        <w:sz w:val="18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3985E24"/>
    <w:multiLevelType w:val="hybridMultilevel"/>
    <w:tmpl w:val="9AB2033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615CF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A54346E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BEA0ED5"/>
    <w:multiLevelType w:val="hybridMultilevel"/>
    <w:tmpl w:val="7B12E520"/>
    <w:lvl w:ilvl="0" w:tplc="08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F13924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3EA03F6"/>
    <w:multiLevelType w:val="hybridMultilevel"/>
    <w:tmpl w:val="51EA1652"/>
    <w:lvl w:ilvl="0" w:tplc="08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8D31A9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7D22EC3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3AE40F9E"/>
    <w:multiLevelType w:val="hybridMultilevel"/>
    <w:tmpl w:val="5B10D378"/>
    <w:lvl w:ilvl="0" w:tplc="08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F01110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9C84CC0"/>
    <w:multiLevelType w:val="hybridMultilevel"/>
    <w:tmpl w:val="425C4958"/>
    <w:lvl w:ilvl="0" w:tplc="0810000F">
      <w:start w:val="1"/>
      <w:numFmt w:val="decimal"/>
      <w:lvlText w:val="%1."/>
      <w:lvlJc w:val="left"/>
      <w:pPr>
        <w:ind w:left="360" w:hanging="360"/>
      </w:pPr>
    </w:lvl>
    <w:lvl w:ilvl="1" w:tplc="08100019" w:tentative="1">
      <w:start w:val="1"/>
      <w:numFmt w:val="lowerLetter"/>
      <w:lvlText w:val="%2."/>
      <w:lvlJc w:val="left"/>
      <w:pPr>
        <w:ind w:left="1080" w:hanging="360"/>
      </w:pPr>
    </w:lvl>
    <w:lvl w:ilvl="2" w:tplc="0810001B" w:tentative="1">
      <w:start w:val="1"/>
      <w:numFmt w:val="lowerRoman"/>
      <w:lvlText w:val="%3."/>
      <w:lvlJc w:val="right"/>
      <w:pPr>
        <w:ind w:left="1800" w:hanging="180"/>
      </w:pPr>
    </w:lvl>
    <w:lvl w:ilvl="3" w:tplc="0810000F" w:tentative="1">
      <w:start w:val="1"/>
      <w:numFmt w:val="decimal"/>
      <w:lvlText w:val="%4."/>
      <w:lvlJc w:val="left"/>
      <w:pPr>
        <w:ind w:left="2520" w:hanging="360"/>
      </w:pPr>
    </w:lvl>
    <w:lvl w:ilvl="4" w:tplc="08100019" w:tentative="1">
      <w:start w:val="1"/>
      <w:numFmt w:val="lowerLetter"/>
      <w:lvlText w:val="%5."/>
      <w:lvlJc w:val="left"/>
      <w:pPr>
        <w:ind w:left="3240" w:hanging="360"/>
      </w:pPr>
    </w:lvl>
    <w:lvl w:ilvl="5" w:tplc="0810001B" w:tentative="1">
      <w:start w:val="1"/>
      <w:numFmt w:val="lowerRoman"/>
      <w:lvlText w:val="%6."/>
      <w:lvlJc w:val="right"/>
      <w:pPr>
        <w:ind w:left="3960" w:hanging="180"/>
      </w:pPr>
    </w:lvl>
    <w:lvl w:ilvl="6" w:tplc="0810000F" w:tentative="1">
      <w:start w:val="1"/>
      <w:numFmt w:val="decimal"/>
      <w:lvlText w:val="%7."/>
      <w:lvlJc w:val="left"/>
      <w:pPr>
        <w:ind w:left="4680" w:hanging="360"/>
      </w:pPr>
    </w:lvl>
    <w:lvl w:ilvl="7" w:tplc="08100019" w:tentative="1">
      <w:start w:val="1"/>
      <w:numFmt w:val="lowerLetter"/>
      <w:lvlText w:val="%8."/>
      <w:lvlJc w:val="left"/>
      <w:pPr>
        <w:ind w:left="5400" w:hanging="360"/>
      </w:pPr>
    </w:lvl>
    <w:lvl w:ilvl="8" w:tplc="08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A9F028E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BAA7A72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E834B92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5EF11414"/>
    <w:multiLevelType w:val="hybridMultilevel"/>
    <w:tmpl w:val="FF564B2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FA1139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6DA23687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70052F55"/>
    <w:multiLevelType w:val="singleLevel"/>
    <w:tmpl w:val="0410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76B70F6C"/>
    <w:multiLevelType w:val="multilevel"/>
    <w:tmpl w:val="08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9446EB5"/>
    <w:multiLevelType w:val="hybridMultilevel"/>
    <w:tmpl w:val="C0925CD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166736">
    <w:abstractNumId w:val="11"/>
  </w:num>
  <w:num w:numId="2" w16cid:durableId="392780870">
    <w:abstractNumId w:val="14"/>
  </w:num>
  <w:num w:numId="3" w16cid:durableId="1065495544">
    <w:abstractNumId w:val="13"/>
  </w:num>
  <w:num w:numId="4" w16cid:durableId="1367103090">
    <w:abstractNumId w:val="6"/>
  </w:num>
  <w:num w:numId="5" w16cid:durableId="1262489794">
    <w:abstractNumId w:val="17"/>
  </w:num>
  <w:num w:numId="6" w16cid:durableId="25106070">
    <w:abstractNumId w:val="9"/>
  </w:num>
  <w:num w:numId="7" w16cid:durableId="2018727566">
    <w:abstractNumId w:val="8"/>
  </w:num>
  <w:num w:numId="8" w16cid:durableId="64182838">
    <w:abstractNumId w:val="18"/>
  </w:num>
  <w:num w:numId="9" w16cid:durableId="1316493784">
    <w:abstractNumId w:val="15"/>
  </w:num>
  <w:num w:numId="10" w16cid:durableId="43188628">
    <w:abstractNumId w:val="19"/>
  </w:num>
  <w:num w:numId="11" w16cid:durableId="387916817">
    <w:abstractNumId w:val="4"/>
  </w:num>
  <w:num w:numId="12" w16cid:durableId="1369262265">
    <w:abstractNumId w:val="7"/>
  </w:num>
  <w:num w:numId="13" w16cid:durableId="962469300">
    <w:abstractNumId w:val="5"/>
  </w:num>
  <w:num w:numId="14" w16cid:durableId="270822702">
    <w:abstractNumId w:val="0"/>
  </w:num>
  <w:num w:numId="15" w16cid:durableId="1778940650">
    <w:abstractNumId w:val="10"/>
  </w:num>
  <w:num w:numId="16" w16cid:durableId="1622687860">
    <w:abstractNumId w:val="1"/>
  </w:num>
  <w:num w:numId="17" w16cid:durableId="1438718541">
    <w:abstractNumId w:val="12"/>
  </w:num>
  <w:num w:numId="18" w16cid:durableId="1480725172">
    <w:abstractNumId w:val="16"/>
  </w:num>
  <w:num w:numId="19" w16cid:durableId="559094796">
    <w:abstractNumId w:val="2"/>
  </w:num>
  <w:num w:numId="20" w16cid:durableId="2119832290">
    <w:abstractNumId w:val="21"/>
  </w:num>
  <w:num w:numId="21" w16cid:durableId="1771509588">
    <w:abstractNumId w:val="3"/>
  </w:num>
  <w:num w:numId="22" w16cid:durableId="3964406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ocumentProtection w:edit="forms" w:formatting="1" w:enforcement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D8"/>
    <w:rsid w:val="000014E6"/>
    <w:rsid w:val="00014781"/>
    <w:rsid w:val="00017DFD"/>
    <w:rsid w:val="00020D8B"/>
    <w:rsid w:val="000248FE"/>
    <w:rsid w:val="0002783D"/>
    <w:rsid w:val="000333BE"/>
    <w:rsid w:val="00034E26"/>
    <w:rsid w:val="00060019"/>
    <w:rsid w:val="00066035"/>
    <w:rsid w:val="0007161F"/>
    <w:rsid w:val="000874EE"/>
    <w:rsid w:val="0008791A"/>
    <w:rsid w:val="00096325"/>
    <w:rsid w:val="000A1AC2"/>
    <w:rsid w:val="000A530E"/>
    <w:rsid w:val="000B0928"/>
    <w:rsid w:val="000B0AB2"/>
    <w:rsid w:val="000B37A6"/>
    <w:rsid w:val="000D114C"/>
    <w:rsid w:val="000D1597"/>
    <w:rsid w:val="000D15E0"/>
    <w:rsid w:val="000D2C93"/>
    <w:rsid w:val="000E4450"/>
    <w:rsid w:val="000E7C47"/>
    <w:rsid w:val="000F61B7"/>
    <w:rsid w:val="000F6E5B"/>
    <w:rsid w:val="000F7F07"/>
    <w:rsid w:val="00110711"/>
    <w:rsid w:val="0012234D"/>
    <w:rsid w:val="0012322A"/>
    <w:rsid w:val="00123358"/>
    <w:rsid w:val="001309EE"/>
    <w:rsid w:val="00140CE7"/>
    <w:rsid w:val="00157FA9"/>
    <w:rsid w:val="0016219A"/>
    <w:rsid w:val="00163FFB"/>
    <w:rsid w:val="00167C41"/>
    <w:rsid w:val="00170DD8"/>
    <w:rsid w:val="00175732"/>
    <w:rsid w:val="001779AF"/>
    <w:rsid w:val="00182F90"/>
    <w:rsid w:val="00186BC5"/>
    <w:rsid w:val="00191D0B"/>
    <w:rsid w:val="00193C03"/>
    <w:rsid w:val="00194C6B"/>
    <w:rsid w:val="001971CC"/>
    <w:rsid w:val="001A45A7"/>
    <w:rsid w:val="001B14CD"/>
    <w:rsid w:val="001C0B91"/>
    <w:rsid w:val="001E1084"/>
    <w:rsid w:val="001E2941"/>
    <w:rsid w:val="001E5A4C"/>
    <w:rsid w:val="001F112C"/>
    <w:rsid w:val="00201CBD"/>
    <w:rsid w:val="00205954"/>
    <w:rsid w:val="00205B01"/>
    <w:rsid w:val="002132AA"/>
    <w:rsid w:val="0021459B"/>
    <w:rsid w:val="00221774"/>
    <w:rsid w:val="00244D5D"/>
    <w:rsid w:val="00257548"/>
    <w:rsid w:val="002701D8"/>
    <w:rsid w:val="00270650"/>
    <w:rsid w:val="00272BE2"/>
    <w:rsid w:val="00280A69"/>
    <w:rsid w:val="00284FB0"/>
    <w:rsid w:val="00285E78"/>
    <w:rsid w:val="00292450"/>
    <w:rsid w:val="00297734"/>
    <w:rsid w:val="002A5C09"/>
    <w:rsid w:val="002B4C0A"/>
    <w:rsid w:val="002C66E6"/>
    <w:rsid w:val="002D5FC6"/>
    <w:rsid w:val="002E0B5A"/>
    <w:rsid w:val="002E5D15"/>
    <w:rsid w:val="002F11F6"/>
    <w:rsid w:val="002F7E37"/>
    <w:rsid w:val="00305018"/>
    <w:rsid w:val="00310863"/>
    <w:rsid w:val="0031595F"/>
    <w:rsid w:val="00316872"/>
    <w:rsid w:val="00316911"/>
    <w:rsid w:val="003174FE"/>
    <w:rsid w:val="00323478"/>
    <w:rsid w:val="00330A49"/>
    <w:rsid w:val="00331512"/>
    <w:rsid w:val="00332AB0"/>
    <w:rsid w:val="00340DFE"/>
    <w:rsid w:val="0036762F"/>
    <w:rsid w:val="00373495"/>
    <w:rsid w:val="00377252"/>
    <w:rsid w:val="003778E4"/>
    <w:rsid w:val="003801C5"/>
    <w:rsid w:val="0038021C"/>
    <w:rsid w:val="00386C83"/>
    <w:rsid w:val="00387352"/>
    <w:rsid w:val="003B34E4"/>
    <w:rsid w:val="003C4D21"/>
    <w:rsid w:val="003D0D47"/>
    <w:rsid w:val="003D1E0F"/>
    <w:rsid w:val="003D36A9"/>
    <w:rsid w:val="003F3532"/>
    <w:rsid w:val="003F412E"/>
    <w:rsid w:val="003F585B"/>
    <w:rsid w:val="00407515"/>
    <w:rsid w:val="004147AB"/>
    <w:rsid w:val="00441082"/>
    <w:rsid w:val="00441621"/>
    <w:rsid w:val="0044367E"/>
    <w:rsid w:val="00443B36"/>
    <w:rsid w:val="00444FD1"/>
    <w:rsid w:val="004529DB"/>
    <w:rsid w:val="004566B5"/>
    <w:rsid w:val="00465A13"/>
    <w:rsid w:val="00465BFF"/>
    <w:rsid w:val="004A3739"/>
    <w:rsid w:val="004A57C0"/>
    <w:rsid w:val="004A5C3A"/>
    <w:rsid w:val="004B240A"/>
    <w:rsid w:val="004C101E"/>
    <w:rsid w:val="004E012E"/>
    <w:rsid w:val="004E6AA2"/>
    <w:rsid w:val="00511D02"/>
    <w:rsid w:val="00512961"/>
    <w:rsid w:val="0051528C"/>
    <w:rsid w:val="0051568B"/>
    <w:rsid w:val="00521539"/>
    <w:rsid w:val="005310D3"/>
    <w:rsid w:val="00535577"/>
    <w:rsid w:val="00541068"/>
    <w:rsid w:val="00541C4F"/>
    <w:rsid w:val="005461ED"/>
    <w:rsid w:val="00550179"/>
    <w:rsid w:val="00557CDB"/>
    <w:rsid w:val="00562A3D"/>
    <w:rsid w:val="005633C3"/>
    <w:rsid w:val="00563FEC"/>
    <w:rsid w:val="0056729F"/>
    <w:rsid w:val="005934B3"/>
    <w:rsid w:val="00593A9E"/>
    <w:rsid w:val="005B51C3"/>
    <w:rsid w:val="005C1880"/>
    <w:rsid w:val="005C3A09"/>
    <w:rsid w:val="005C5790"/>
    <w:rsid w:val="005D0189"/>
    <w:rsid w:val="005D0BC7"/>
    <w:rsid w:val="005E7D14"/>
    <w:rsid w:val="005F3F90"/>
    <w:rsid w:val="00600FD4"/>
    <w:rsid w:val="00606CBD"/>
    <w:rsid w:val="006127D6"/>
    <w:rsid w:val="0061352A"/>
    <w:rsid w:val="00625D75"/>
    <w:rsid w:val="00626BC2"/>
    <w:rsid w:val="00632E68"/>
    <w:rsid w:val="00641CCF"/>
    <w:rsid w:val="0064248B"/>
    <w:rsid w:val="00643862"/>
    <w:rsid w:val="006448F4"/>
    <w:rsid w:val="00647FA4"/>
    <w:rsid w:val="00656173"/>
    <w:rsid w:val="00662BAD"/>
    <w:rsid w:val="0066381A"/>
    <w:rsid w:val="00670FA1"/>
    <w:rsid w:val="006725D5"/>
    <w:rsid w:val="00683364"/>
    <w:rsid w:val="00687739"/>
    <w:rsid w:val="006952E1"/>
    <w:rsid w:val="006A32E8"/>
    <w:rsid w:val="006B2FDE"/>
    <w:rsid w:val="006B5E1A"/>
    <w:rsid w:val="006B7A4F"/>
    <w:rsid w:val="006C49CC"/>
    <w:rsid w:val="006D0CCF"/>
    <w:rsid w:val="006D2C49"/>
    <w:rsid w:val="006D43B3"/>
    <w:rsid w:val="006D62BD"/>
    <w:rsid w:val="006E3C0D"/>
    <w:rsid w:val="006F2A39"/>
    <w:rsid w:val="007033FD"/>
    <w:rsid w:val="00705790"/>
    <w:rsid w:val="007119D2"/>
    <w:rsid w:val="0071238D"/>
    <w:rsid w:val="00713C2E"/>
    <w:rsid w:val="00713C76"/>
    <w:rsid w:val="00717369"/>
    <w:rsid w:val="007244A8"/>
    <w:rsid w:val="00733724"/>
    <w:rsid w:val="0074007D"/>
    <w:rsid w:val="007436BC"/>
    <w:rsid w:val="00746899"/>
    <w:rsid w:val="007519A8"/>
    <w:rsid w:val="00753A65"/>
    <w:rsid w:val="0075413B"/>
    <w:rsid w:val="00764748"/>
    <w:rsid w:val="0077281D"/>
    <w:rsid w:val="00774B91"/>
    <w:rsid w:val="00774F79"/>
    <w:rsid w:val="00776CD4"/>
    <w:rsid w:val="007830C4"/>
    <w:rsid w:val="00783D7C"/>
    <w:rsid w:val="007843C8"/>
    <w:rsid w:val="0079192B"/>
    <w:rsid w:val="00793DC6"/>
    <w:rsid w:val="00794BE6"/>
    <w:rsid w:val="007A0534"/>
    <w:rsid w:val="007A429E"/>
    <w:rsid w:val="007A5426"/>
    <w:rsid w:val="007A7A65"/>
    <w:rsid w:val="007C5B9B"/>
    <w:rsid w:val="007C61F5"/>
    <w:rsid w:val="007D113F"/>
    <w:rsid w:val="007D66A8"/>
    <w:rsid w:val="007D7E6D"/>
    <w:rsid w:val="007D7E7D"/>
    <w:rsid w:val="007E2BEA"/>
    <w:rsid w:val="007E3401"/>
    <w:rsid w:val="007E4A5D"/>
    <w:rsid w:val="00801D13"/>
    <w:rsid w:val="008026C3"/>
    <w:rsid w:val="0080564C"/>
    <w:rsid w:val="008116BC"/>
    <w:rsid w:val="0081193C"/>
    <w:rsid w:val="00820763"/>
    <w:rsid w:val="00827E79"/>
    <w:rsid w:val="00831AEC"/>
    <w:rsid w:val="00836075"/>
    <w:rsid w:val="0084117C"/>
    <w:rsid w:val="00845F68"/>
    <w:rsid w:val="00851158"/>
    <w:rsid w:val="00855006"/>
    <w:rsid w:val="00862630"/>
    <w:rsid w:val="00864A9B"/>
    <w:rsid w:val="00865652"/>
    <w:rsid w:val="00865CE8"/>
    <w:rsid w:val="0087038B"/>
    <w:rsid w:val="0087157B"/>
    <w:rsid w:val="008756F8"/>
    <w:rsid w:val="008965B5"/>
    <w:rsid w:val="00897450"/>
    <w:rsid w:val="008A48E3"/>
    <w:rsid w:val="008B1327"/>
    <w:rsid w:val="008B6B7D"/>
    <w:rsid w:val="008C145A"/>
    <w:rsid w:val="008C76FA"/>
    <w:rsid w:val="008D0C2C"/>
    <w:rsid w:val="008D20B1"/>
    <w:rsid w:val="008D67F9"/>
    <w:rsid w:val="008E0AF6"/>
    <w:rsid w:val="008E117C"/>
    <w:rsid w:val="008F1FE0"/>
    <w:rsid w:val="008F2EDA"/>
    <w:rsid w:val="008F3897"/>
    <w:rsid w:val="008F6015"/>
    <w:rsid w:val="009032D6"/>
    <w:rsid w:val="0090634B"/>
    <w:rsid w:val="00915EBA"/>
    <w:rsid w:val="009217F2"/>
    <w:rsid w:val="00931E42"/>
    <w:rsid w:val="009345B4"/>
    <w:rsid w:val="00942396"/>
    <w:rsid w:val="009502C7"/>
    <w:rsid w:val="00951E9D"/>
    <w:rsid w:val="00957D66"/>
    <w:rsid w:val="00966432"/>
    <w:rsid w:val="00967982"/>
    <w:rsid w:val="00980C80"/>
    <w:rsid w:val="00984745"/>
    <w:rsid w:val="009917B6"/>
    <w:rsid w:val="009A0D4A"/>
    <w:rsid w:val="009A3408"/>
    <w:rsid w:val="009A4103"/>
    <w:rsid w:val="009A5964"/>
    <w:rsid w:val="009B180A"/>
    <w:rsid w:val="009C0547"/>
    <w:rsid w:val="009C4D59"/>
    <w:rsid w:val="009E1EFB"/>
    <w:rsid w:val="009E3CB0"/>
    <w:rsid w:val="009F3730"/>
    <w:rsid w:val="00A117FA"/>
    <w:rsid w:val="00A15A8E"/>
    <w:rsid w:val="00A404ED"/>
    <w:rsid w:val="00A431A6"/>
    <w:rsid w:val="00A52FA4"/>
    <w:rsid w:val="00A56BD1"/>
    <w:rsid w:val="00A61A87"/>
    <w:rsid w:val="00A645D5"/>
    <w:rsid w:val="00A71192"/>
    <w:rsid w:val="00A83AC8"/>
    <w:rsid w:val="00AA0A35"/>
    <w:rsid w:val="00AB0AEA"/>
    <w:rsid w:val="00AB7395"/>
    <w:rsid w:val="00AC2229"/>
    <w:rsid w:val="00AC51A1"/>
    <w:rsid w:val="00AD079F"/>
    <w:rsid w:val="00AD1E41"/>
    <w:rsid w:val="00AD4F12"/>
    <w:rsid w:val="00AD7B00"/>
    <w:rsid w:val="00AE795E"/>
    <w:rsid w:val="00AF466B"/>
    <w:rsid w:val="00AF4B79"/>
    <w:rsid w:val="00AF505F"/>
    <w:rsid w:val="00AF6C20"/>
    <w:rsid w:val="00B06E88"/>
    <w:rsid w:val="00B20BC8"/>
    <w:rsid w:val="00B312A1"/>
    <w:rsid w:val="00B32517"/>
    <w:rsid w:val="00B41D2B"/>
    <w:rsid w:val="00B45AA9"/>
    <w:rsid w:val="00B50B2C"/>
    <w:rsid w:val="00B6624A"/>
    <w:rsid w:val="00B7367B"/>
    <w:rsid w:val="00B755CF"/>
    <w:rsid w:val="00B755E2"/>
    <w:rsid w:val="00B8272B"/>
    <w:rsid w:val="00BA15A2"/>
    <w:rsid w:val="00BA5B19"/>
    <w:rsid w:val="00BC0AE2"/>
    <w:rsid w:val="00BC0EEA"/>
    <w:rsid w:val="00BC55FF"/>
    <w:rsid w:val="00BC7B30"/>
    <w:rsid w:val="00BD3E86"/>
    <w:rsid w:val="00BE19C0"/>
    <w:rsid w:val="00BE44EE"/>
    <w:rsid w:val="00BE6475"/>
    <w:rsid w:val="00BF0246"/>
    <w:rsid w:val="00C10ADB"/>
    <w:rsid w:val="00C169D2"/>
    <w:rsid w:val="00C21248"/>
    <w:rsid w:val="00C264CA"/>
    <w:rsid w:val="00C26CC6"/>
    <w:rsid w:val="00C27478"/>
    <w:rsid w:val="00C317A2"/>
    <w:rsid w:val="00C3389C"/>
    <w:rsid w:val="00C518CD"/>
    <w:rsid w:val="00C60D29"/>
    <w:rsid w:val="00C61FFA"/>
    <w:rsid w:val="00C620D9"/>
    <w:rsid w:val="00C636F6"/>
    <w:rsid w:val="00C700CF"/>
    <w:rsid w:val="00C817E6"/>
    <w:rsid w:val="00C8242D"/>
    <w:rsid w:val="00C85B2E"/>
    <w:rsid w:val="00C958F4"/>
    <w:rsid w:val="00C9626E"/>
    <w:rsid w:val="00CA00DC"/>
    <w:rsid w:val="00CB0869"/>
    <w:rsid w:val="00CB5EFA"/>
    <w:rsid w:val="00CC2071"/>
    <w:rsid w:val="00CC64F5"/>
    <w:rsid w:val="00CC7E47"/>
    <w:rsid w:val="00CE4D99"/>
    <w:rsid w:val="00CE5E58"/>
    <w:rsid w:val="00CF392D"/>
    <w:rsid w:val="00D030CD"/>
    <w:rsid w:val="00D056CA"/>
    <w:rsid w:val="00D07034"/>
    <w:rsid w:val="00D15397"/>
    <w:rsid w:val="00D35C50"/>
    <w:rsid w:val="00D63409"/>
    <w:rsid w:val="00D64236"/>
    <w:rsid w:val="00D64303"/>
    <w:rsid w:val="00D644E4"/>
    <w:rsid w:val="00D778D5"/>
    <w:rsid w:val="00D80E0E"/>
    <w:rsid w:val="00D9176F"/>
    <w:rsid w:val="00D92840"/>
    <w:rsid w:val="00D92D0E"/>
    <w:rsid w:val="00D974B5"/>
    <w:rsid w:val="00D97559"/>
    <w:rsid w:val="00DA4C27"/>
    <w:rsid w:val="00DB6DAE"/>
    <w:rsid w:val="00DB77D7"/>
    <w:rsid w:val="00DD21C9"/>
    <w:rsid w:val="00DD54F3"/>
    <w:rsid w:val="00DE4FF6"/>
    <w:rsid w:val="00DE6405"/>
    <w:rsid w:val="00DF41FE"/>
    <w:rsid w:val="00DF57BC"/>
    <w:rsid w:val="00E04E30"/>
    <w:rsid w:val="00E135E3"/>
    <w:rsid w:val="00E142C1"/>
    <w:rsid w:val="00E14B41"/>
    <w:rsid w:val="00E26440"/>
    <w:rsid w:val="00E3291A"/>
    <w:rsid w:val="00E45E34"/>
    <w:rsid w:val="00E52094"/>
    <w:rsid w:val="00E5344B"/>
    <w:rsid w:val="00E534AE"/>
    <w:rsid w:val="00E54778"/>
    <w:rsid w:val="00E54B1D"/>
    <w:rsid w:val="00E54B7C"/>
    <w:rsid w:val="00E56401"/>
    <w:rsid w:val="00E62A12"/>
    <w:rsid w:val="00E631F7"/>
    <w:rsid w:val="00E7529E"/>
    <w:rsid w:val="00E844D6"/>
    <w:rsid w:val="00E97044"/>
    <w:rsid w:val="00EA76A5"/>
    <w:rsid w:val="00EB0AF4"/>
    <w:rsid w:val="00EB5A7C"/>
    <w:rsid w:val="00EB6825"/>
    <w:rsid w:val="00EB7C6A"/>
    <w:rsid w:val="00EC5687"/>
    <w:rsid w:val="00ED6554"/>
    <w:rsid w:val="00ED6B99"/>
    <w:rsid w:val="00EE1CAD"/>
    <w:rsid w:val="00EE32CF"/>
    <w:rsid w:val="00EF05D0"/>
    <w:rsid w:val="00F019B8"/>
    <w:rsid w:val="00F01D45"/>
    <w:rsid w:val="00F037E0"/>
    <w:rsid w:val="00F27D19"/>
    <w:rsid w:val="00F41108"/>
    <w:rsid w:val="00F55AD4"/>
    <w:rsid w:val="00F563CE"/>
    <w:rsid w:val="00F5744B"/>
    <w:rsid w:val="00F63260"/>
    <w:rsid w:val="00F667E7"/>
    <w:rsid w:val="00F72131"/>
    <w:rsid w:val="00F77315"/>
    <w:rsid w:val="00F800B7"/>
    <w:rsid w:val="00F80FFC"/>
    <w:rsid w:val="00FA0EEF"/>
    <w:rsid w:val="00FA3E45"/>
    <w:rsid w:val="00FB4082"/>
    <w:rsid w:val="00FC64D0"/>
    <w:rsid w:val="00FD00A1"/>
    <w:rsid w:val="00FD42B5"/>
    <w:rsid w:val="00FE04EB"/>
    <w:rsid w:val="00FE5EEB"/>
    <w:rsid w:val="00FF065E"/>
    <w:rsid w:val="00FF0B2C"/>
    <w:rsid w:val="00FF3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3148766"/>
  <w15:docId w15:val="{A0B1432B-F35D-409C-B44A-81D23D59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" w:eastAsia="Times New Roman" w:hAnsi="Courier" w:cs="Times New Roman"/>
        <w:lang w:val="it-CH" w:eastAsia="it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931E42"/>
    <w:rPr>
      <w:rFonts w:ascii="Arial" w:hAnsi="Arial"/>
      <w:lang w:val="it-IT" w:eastAsia="it-IT"/>
    </w:rPr>
  </w:style>
  <w:style w:type="paragraph" w:styleId="Titolo1">
    <w:name w:val="heading 1"/>
    <w:basedOn w:val="Normale"/>
    <w:next w:val="Normale"/>
    <w:qFormat/>
    <w:pPr>
      <w:keepNext/>
      <w:keepLines/>
      <w:spacing w:before="120" w:after="1080"/>
      <w:outlineLvl w:val="0"/>
    </w:pPr>
    <w:rPr>
      <w:b/>
      <w:kern w:val="24"/>
      <w:sz w:val="36"/>
    </w:rPr>
  </w:style>
  <w:style w:type="paragraph" w:styleId="Titolo2">
    <w:name w:val="heading 2"/>
    <w:basedOn w:val="Normale"/>
    <w:next w:val="Normale"/>
    <w:qFormat/>
    <w:pPr>
      <w:keepNext/>
      <w:keepLines/>
      <w:spacing w:after="240"/>
      <w:outlineLvl w:val="1"/>
    </w:pPr>
    <w:rPr>
      <w:b/>
      <w:sz w:val="32"/>
    </w:rPr>
  </w:style>
  <w:style w:type="paragraph" w:styleId="Titolo3">
    <w:name w:val="heading 3"/>
    <w:basedOn w:val="Normale"/>
    <w:next w:val="Normale"/>
    <w:qFormat/>
    <w:pPr>
      <w:keepNext/>
      <w:keepLines/>
      <w:tabs>
        <w:tab w:val="left" w:pos="2098"/>
      </w:tabs>
      <w:spacing w:before="720"/>
      <w:ind w:left="2098" w:hanging="851"/>
      <w:jc w:val="both"/>
      <w:outlineLvl w:val="2"/>
    </w:pPr>
    <w:rPr>
      <w:b/>
    </w:rPr>
  </w:style>
  <w:style w:type="paragraph" w:styleId="Titolo4">
    <w:name w:val="heading 4"/>
    <w:basedOn w:val="Normale"/>
    <w:next w:val="Normale"/>
    <w:qFormat/>
    <w:pPr>
      <w:keepNext/>
      <w:keepLines/>
      <w:tabs>
        <w:tab w:val="left" w:pos="3062"/>
      </w:tabs>
      <w:spacing w:before="480"/>
      <w:ind w:left="3062" w:hanging="964"/>
      <w:jc w:val="both"/>
      <w:outlineLvl w:val="3"/>
    </w:pPr>
    <w:rPr>
      <w:b/>
      <w:i/>
    </w:rPr>
  </w:style>
  <w:style w:type="paragraph" w:styleId="Titolo5">
    <w:name w:val="heading 5"/>
    <w:basedOn w:val="Normale"/>
    <w:next w:val="Normale"/>
    <w:qFormat/>
    <w:pPr>
      <w:ind w:left="708"/>
      <w:outlineLvl w:val="4"/>
    </w:pPr>
    <w:rPr>
      <w:rFonts w:ascii="Courier" w:hAnsi="Courier"/>
      <w:b/>
    </w:rPr>
  </w:style>
  <w:style w:type="paragraph" w:styleId="Titolo6">
    <w:name w:val="heading 6"/>
    <w:basedOn w:val="Normale"/>
    <w:next w:val="Normale"/>
    <w:qFormat/>
    <w:pPr>
      <w:ind w:left="708"/>
      <w:outlineLvl w:val="5"/>
    </w:pPr>
    <w:rPr>
      <w:rFonts w:ascii="Courier" w:hAnsi="Courier"/>
      <w:u w:val="single"/>
    </w:rPr>
  </w:style>
  <w:style w:type="paragraph" w:styleId="Titolo7">
    <w:name w:val="heading 7"/>
    <w:basedOn w:val="Normale"/>
    <w:next w:val="Normale"/>
    <w:qFormat/>
    <w:pPr>
      <w:ind w:left="708"/>
      <w:outlineLvl w:val="6"/>
    </w:pPr>
    <w:rPr>
      <w:rFonts w:ascii="Courier" w:hAnsi="Courier"/>
      <w:i/>
    </w:rPr>
  </w:style>
  <w:style w:type="paragraph" w:styleId="Titolo8">
    <w:name w:val="heading 8"/>
    <w:basedOn w:val="Normale"/>
    <w:next w:val="Normale"/>
    <w:qFormat/>
    <w:pPr>
      <w:ind w:left="708"/>
      <w:outlineLvl w:val="7"/>
    </w:pPr>
    <w:rPr>
      <w:rFonts w:ascii="Courier" w:hAnsi="Courier"/>
      <w:i/>
    </w:rPr>
  </w:style>
  <w:style w:type="paragraph" w:styleId="Titolo9">
    <w:name w:val="heading 9"/>
    <w:basedOn w:val="Normale"/>
    <w:next w:val="Normale"/>
    <w:qFormat/>
    <w:pPr>
      <w:ind w:left="708"/>
      <w:outlineLvl w:val="8"/>
    </w:pPr>
    <w:rPr>
      <w:rFonts w:ascii="Courier" w:hAnsi="Courier"/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link w:val="PidipaginaCarattere"/>
    <w:pPr>
      <w:tabs>
        <w:tab w:val="center" w:pos="4253"/>
        <w:tab w:val="right" w:pos="8505"/>
      </w:tabs>
      <w:spacing w:before="240"/>
      <w:jc w:val="both"/>
    </w:pPr>
  </w:style>
  <w:style w:type="paragraph" w:styleId="Firma">
    <w:name w:val="Signature"/>
    <w:basedOn w:val="Normale"/>
    <w:next w:val="Normale"/>
    <w:pPr>
      <w:keepNext/>
      <w:keepLines/>
      <w:spacing w:before="960"/>
      <w:ind w:left="3969" w:right="851"/>
      <w:jc w:val="center"/>
    </w:pPr>
  </w:style>
  <w:style w:type="paragraph" w:customStyle="1" w:styleId="Concerne">
    <w:name w:val="Concerne"/>
    <w:basedOn w:val="Normale"/>
    <w:next w:val="Normale"/>
    <w:pPr>
      <w:tabs>
        <w:tab w:val="right" w:pos="1702"/>
      </w:tabs>
      <w:spacing w:before="720" w:after="240"/>
      <w:ind w:left="1418" w:hanging="1418"/>
    </w:pPr>
  </w:style>
  <w:style w:type="paragraph" w:customStyle="1" w:styleId="LogoURC">
    <w:name w:val="Logo URC"/>
    <w:basedOn w:val="Normale"/>
    <w:rPr>
      <w:sz w:val="16"/>
    </w:rPr>
  </w:style>
  <w:style w:type="paragraph" w:customStyle="1" w:styleId="Indirizzo">
    <w:name w:val="Indirizzo"/>
    <w:basedOn w:val="Normale"/>
    <w:pPr>
      <w:framePr w:w="4770" w:hSpace="142" w:vSpace="142" w:wrap="auto" w:vAnchor="page" w:hAnchor="page" w:x="6414" w:y="3496"/>
      <w:spacing w:line="240" w:lineRule="atLeast"/>
    </w:pPr>
  </w:style>
  <w:style w:type="paragraph" w:customStyle="1" w:styleId="Testo2">
    <w:name w:val="Testo 2"/>
    <w:basedOn w:val="Normale"/>
    <w:pPr>
      <w:tabs>
        <w:tab w:val="left" w:pos="426"/>
        <w:tab w:val="left" w:pos="2835"/>
        <w:tab w:val="left" w:pos="2977"/>
        <w:tab w:val="left" w:pos="10348"/>
      </w:tabs>
      <w:spacing w:before="120"/>
      <w:ind w:left="2977" w:hanging="2977"/>
    </w:pPr>
  </w:style>
  <w:style w:type="paragraph" w:customStyle="1" w:styleId="Testo1">
    <w:name w:val="Testo 1"/>
    <w:basedOn w:val="Normale"/>
    <w:pPr>
      <w:spacing w:line="300" w:lineRule="atLeast"/>
      <w:ind w:left="1701" w:right="-1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</w:style>
  <w:style w:type="paragraph" w:styleId="Testonotaapidipagina">
    <w:name w:val="footnote text"/>
    <w:basedOn w:val="Normale"/>
    <w:semiHidden/>
  </w:style>
  <w:style w:type="character" w:styleId="Rimandonotaapidipagina">
    <w:name w:val="footnote reference"/>
    <w:semiHidden/>
    <w:rPr>
      <w:vertAlign w:val="superscript"/>
    </w:rPr>
  </w:style>
  <w:style w:type="character" w:styleId="Enfasigrassetto">
    <w:name w:val="Strong"/>
    <w:qFormat/>
    <w:rsid w:val="00316872"/>
    <w:rPr>
      <w:b/>
      <w:bCs/>
    </w:rPr>
  </w:style>
  <w:style w:type="table" w:styleId="Grigliatabella">
    <w:name w:val="Table Grid"/>
    <w:basedOn w:val="Tabellanormale"/>
    <w:rsid w:val="00562A3D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7D113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t-CH" w:eastAsia="en-US"/>
    </w:rPr>
  </w:style>
  <w:style w:type="paragraph" w:styleId="Testofumetto">
    <w:name w:val="Balloon Text"/>
    <w:basedOn w:val="Normale"/>
    <w:link w:val="TestofumettoCarattere"/>
    <w:rsid w:val="00C3389C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C3389C"/>
    <w:rPr>
      <w:rFonts w:ascii="Tahoma" w:hAnsi="Tahoma" w:cs="Tahoma"/>
      <w:sz w:val="16"/>
      <w:szCs w:val="16"/>
      <w:lang w:val="it-IT" w:eastAsia="it-IT"/>
    </w:rPr>
  </w:style>
  <w:style w:type="character" w:customStyle="1" w:styleId="PidipaginaCarattere">
    <w:name w:val="Piè di pagina Carattere"/>
    <w:link w:val="Pidipagina"/>
    <w:rsid w:val="000D114C"/>
    <w:rPr>
      <w:rFonts w:ascii="Arial" w:hAnsi="Arial"/>
      <w:lang w:val="it-IT" w:eastAsia="it-IT"/>
    </w:rPr>
  </w:style>
  <w:style w:type="character" w:styleId="Testosegnaposto">
    <w:name w:val="Placeholder Text"/>
    <w:basedOn w:val="Carpredefinitoparagrafo"/>
    <w:uiPriority w:val="99"/>
    <w:semiHidden/>
    <w:rsid w:val="00764748"/>
    <w:rPr>
      <w:color w:val="808080"/>
    </w:rPr>
  </w:style>
  <w:style w:type="character" w:styleId="Rimandocommento">
    <w:name w:val="annotation reference"/>
    <w:basedOn w:val="Carpredefinitoparagrafo"/>
    <w:rsid w:val="006B2FDE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6B2FDE"/>
  </w:style>
  <w:style w:type="character" w:customStyle="1" w:styleId="TestocommentoCarattere">
    <w:name w:val="Testo commento Carattere"/>
    <w:basedOn w:val="Carpredefinitoparagrafo"/>
    <w:link w:val="Testocommento"/>
    <w:rsid w:val="006B2FDE"/>
    <w:rPr>
      <w:rFonts w:ascii="Arial" w:hAnsi="Arial"/>
      <w:lang w:val="it-IT" w:eastAsia="it-IT"/>
    </w:rPr>
  </w:style>
  <w:style w:type="paragraph" w:styleId="Soggettocommento">
    <w:name w:val="annotation subject"/>
    <w:basedOn w:val="Testocommento"/>
    <w:next w:val="Testocommento"/>
    <w:link w:val="SoggettocommentoCarattere"/>
    <w:rsid w:val="006B2FD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6B2FDE"/>
    <w:rPr>
      <w:rFonts w:ascii="Arial" w:hAnsi="Arial"/>
      <w:b/>
      <w:bCs/>
      <w:lang w:val="it-IT" w:eastAsia="it-IT"/>
    </w:rPr>
  </w:style>
  <w:style w:type="character" w:customStyle="1" w:styleId="unicode">
    <w:name w:val="unicode"/>
    <w:basedOn w:val="Carpredefinitoparagrafo"/>
    <w:rsid w:val="00CC6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odelli\Pot2006\Rapporto%20finale%20attivit&#224;%202006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598A5E926D2749B864705B94B863B6" ma:contentTypeVersion="7" ma:contentTypeDescription="Creare un nuovo documento." ma:contentTypeScope="" ma:versionID="8496c960b2b59483dc438ac12d811e3b">
  <xsd:schema xmlns:xsd="http://www.w3.org/2001/XMLSchema" xmlns:xs="http://www.w3.org/2001/XMLSchema" xmlns:p="http://schemas.microsoft.com/office/2006/metadata/properties" xmlns:ns2="d8aa2813-352d-4524-8617-7ff344a714e4" targetNamespace="http://schemas.microsoft.com/office/2006/metadata/properties" ma:root="true" ma:fieldsID="c15d54c96a358c63e03a7cb2400d1b89" ns2:_="">
    <xsd:import namespace="d8aa2813-352d-4524-8617-7ff344a714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a2813-352d-4524-8617-7ff344a714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1FC85D-6C9A-49D3-A31B-32B91D4F8A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a2813-352d-4524-8617-7ff344a714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E82EF1-1BA7-43AF-9E65-7E7FD8A1B0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729470-53F0-4019-9D66-147180118A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F53ADD-4E62-4459-BD98-B88F4A813A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Rapporto finale attività 2006.dot</Template>
  <TotalTime>0</TotalTime>
  <Pages>6</Pages>
  <Words>876</Words>
  <Characters>6625</Characters>
  <Application>Microsoft Office Word</Application>
  <DocSecurity>0</DocSecurity>
  <Lines>552</Lines>
  <Paragraphs>394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Rapporto finale Organizzatore PML</vt:lpstr>
    </vt:vector>
  </TitlesOfParts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Bodda</dc:creator>
  <cp:lastModifiedBy>Cristian Bodda</cp:lastModifiedBy>
  <cp:revision>3</cp:revision>
  <cp:lastPrinted>2025-02-10T13:57:00Z</cp:lastPrinted>
  <dcterms:created xsi:type="dcterms:W3CDTF">2026-03-23T16:02:00Z</dcterms:created>
  <dcterms:modified xsi:type="dcterms:W3CDTF">2026-03-24T14:33:00Z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0x0101008A598A5E926D2749B864705B94B863B6</vt:lpwstr>
  </property>
  <property fmtid="{D5CDD505-2E9C-101B-9397-08002B2CF9AE}" pid="3" name="Order">
    <vt:r8>90000</vt:r8>
  </property>
  <property fmtid="{D5CDD505-2E9C-101B-9397-08002B2CF9AE}" pid="4" name="docLang">
    <vt:lpwstr>it</vt:lpwstr>
  </property>
</Properties>
</file>